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A2BD" w14:textId="77777777" w:rsidR="00F326EE" w:rsidRPr="009349CB" w:rsidRDefault="009B5595" w:rsidP="007729E6">
      <w:r w:rsidRPr="009349CB">
        <w:rPr>
          <w:noProof/>
          <w:lang w:val="nb-NO"/>
        </w:rPr>
        <mc:AlternateContent>
          <mc:Choice Requires="wps">
            <w:drawing>
              <wp:anchor distT="0" distB="0" distL="114300" distR="114300" simplePos="0" relativeHeight="251658240" behindDoc="0" locked="0" layoutInCell="1" allowOverlap="1" wp14:anchorId="6C697199" wp14:editId="2437E31C">
                <wp:simplePos x="0" y="0"/>
                <wp:positionH relativeFrom="column">
                  <wp:posOffset>1370330</wp:posOffset>
                </wp:positionH>
                <wp:positionV relativeFrom="paragraph">
                  <wp:posOffset>-77470</wp:posOffset>
                </wp:positionV>
                <wp:extent cx="4914900" cy="1226820"/>
                <wp:effectExtent l="0" t="0" r="0" b="11430"/>
                <wp:wrapSquare wrapText="bothSides"/>
                <wp:docPr id="1" name="Tekstboks 1"/>
                <wp:cNvGraphicFramePr/>
                <a:graphic xmlns:a="http://schemas.openxmlformats.org/drawingml/2006/main">
                  <a:graphicData uri="http://schemas.microsoft.com/office/word/2010/wordprocessingShape">
                    <wps:wsp>
                      <wps:cNvSpPr txBox="1"/>
                      <wps:spPr>
                        <a:xfrm>
                          <a:off x="0" y="0"/>
                          <a:ext cx="4914900" cy="122682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A4E6330" w14:textId="77777777" w:rsidR="009E0D30" w:rsidRDefault="009E0D30" w:rsidP="007729E6">
                            <w:pPr>
                              <w:pStyle w:val="Fakultetellerinstitutt"/>
                            </w:pPr>
                            <w:r>
                              <w:t>Faculty of Science and Technology</w:t>
                            </w:r>
                            <w:r>
                              <w:br/>
                              <w:t>Department of Computer Science</w:t>
                            </w:r>
                          </w:p>
                          <w:p w14:paraId="4C3FF025" w14:textId="77D69B19" w:rsidR="009E0D30" w:rsidRDefault="009E0D30" w:rsidP="007729E6">
                            <w:pPr>
                              <w:pStyle w:val="Oppgavetittel"/>
                            </w:pPr>
                            <w:proofErr w:type="spellStart"/>
                            <w:r>
                              <w:t>GameLab</w:t>
                            </w:r>
                            <w:proofErr w:type="spellEnd"/>
                            <w:r>
                              <w:t xml:space="preserve">: </w:t>
                            </w:r>
                            <w:r w:rsidR="00965454">
                              <w:t>Mythos Grant</w:t>
                            </w:r>
                          </w:p>
                          <w:p w14:paraId="4BEC8EC3" w14:textId="77777777" w:rsidR="009E0D30" w:rsidRDefault="009E0D30" w:rsidP="007729E6">
                            <w:pPr>
                              <w:pStyle w:val="Tittel-tekst"/>
                            </w:pPr>
                            <w:r>
                              <w:t>—</w:t>
                            </w:r>
                          </w:p>
                          <w:p w14:paraId="4D2DA814" w14:textId="6CF7DA7E" w:rsidR="009E0D30" w:rsidRDefault="00965454" w:rsidP="007729E6">
                            <w:pPr>
                              <w:pStyle w:val="Navnpforfatter"/>
                            </w:pPr>
                            <w:r w:rsidRPr="00210951">
                              <w:t>Jens Christian Valen Leynse</w:t>
                            </w:r>
                            <w:r w:rsidR="005C2C4C" w:rsidRPr="005C2C4C">
                              <w:rPr>
                                <w:highlight w:val="yellow"/>
                              </w:rPr>
                              <w:t xml:space="preserve"> </w:t>
                            </w:r>
                          </w:p>
                          <w:p w14:paraId="6B95EDEA" w14:textId="22957ED9" w:rsidR="009E0D30" w:rsidRPr="00D742D1" w:rsidRDefault="009E0D30" w:rsidP="007729E6">
                            <w:pPr>
                              <w:pStyle w:val="Masteroppgavei"/>
                            </w:pPr>
                            <w:r>
                              <w:t>INF-39</w:t>
                            </w:r>
                            <w:r w:rsidR="003E2F83">
                              <w:t>10</w:t>
                            </w:r>
                            <w:r w:rsidRPr="00E1315C">
                              <w:t xml:space="preserve"> </w:t>
                            </w:r>
                            <w:r w:rsidR="003E2F83">
                              <w:t xml:space="preserve">Computer Science seminar: </w:t>
                            </w:r>
                            <w:proofErr w:type="spellStart"/>
                            <w:r w:rsidR="003E2F83">
                              <w:t>GameLab</w:t>
                            </w:r>
                            <w:proofErr w:type="spellEnd"/>
                            <w:r>
                              <w:t xml:space="preserve"> - June</w:t>
                            </w:r>
                            <w:r w:rsidRPr="00D742D1">
                              <w:t xml:space="preserve"> 20</w:t>
                            </w:r>
                            <w:r w:rsidR="005C2C4C">
                              <w:t>25</w:t>
                            </w:r>
                          </w:p>
                          <w:p w14:paraId="71D5245D" w14:textId="77777777" w:rsidR="009E0D30" w:rsidRPr="00D742D1" w:rsidRDefault="009E0D30" w:rsidP="007729E6">
                            <w:pPr>
                              <w:pStyle w:val="Masteroppgavei"/>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97199" id="_x0000_t202" coordsize="21600,21600" o:spt="202" path="m,l,21600r21600,l21600,xe">
                <v:stroke joinstyle="miter"/>
                <v:path gradientshapeok="t" o:connecttype="rect"/>
              </v:shapetype>
              <v:shape id="Tekstboks 1" o:spid="_x0000_s1026" type="#_x0000_t202" style="position:absolute;margin-left:107.9pt;margin-top:-6.1pt;width:387pt;height:9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" filled="f" stroked="f">
                <v:textbox inset="0,0,0,0">
                  <w:txbxContent>
                    <w:p w14:paraId="1A4E6330" w14:textId="77777777" w:rsidR="009E0D30" w:rsidRDefault="009E0D30" w:rsidP="007729E6">
                      <w:pPr>
                        <w:pStyle w:val="Fakultetellerinstitutt"/>
                      </w:pPr>
                      <w:r>
                        <w:t>Faculty of Science and Technology</w:t>
                      </w:r>
                      <w:r>
                        <w:br/>
                        <w:t>Department of Computer Science</w:t>
                      </w:r>
                    </w:p>
                    <w:p w14:paraId="4C3FF025" w14:textId="77D69B19" w:rsidR="009E0D30" w:rsidRDefault="009E0D30" w:rsidP="007729E6">
                      <w:pPr>
                        <w:pStyle w:val="Oppgavetittel"/>
                      </w:pPr>
                      <w:proofErr w:type="spellStart"/>
                      <w:r>
                        <w:t>GameLab</w:t>
                      </w:r>
                      <w:proofErr w:type="spellEnd"/>
                      <w:r>
                        <w:t xml:space="preserve">: </w:t>
                      </w:r>
                      <w:r w:rsidR="00965454">
                        <w:t>Mythos Grant</w:t>
                      </w:r>
                    </w:p>
                    <w:p w14:paraId="4BEC8EC3" w14:textId="77777777" w:rsidR="009E0D30" w:rsidRDefault="009E0D30" w:rsidP="007729E6">
                      <w:pPr>
                        <w:pStyle w:val="Tittel-tekst"/>
                      </w:pPr>
                      <w:r>
                        <w:t>—</w:t>
                      </w:r>
                    </w:p>
                    <w:p w14:paraId="4D2DA814" w14:textId="6CF7DA7E" w:rsidR="009E0D30" w:rsidRDefault="00965454" w:rsidP="007729E6">
                      <w:pPr>
                        <w:pStyle w:val="Navnpforfatter"/>
                      </w:pPr>
                      <w:r w:rsidRPr="00210951">
                        <w:t>Jens Christian Valen Leynse</w:t>
                      </w:r>
                      <w:r w:rsidR="005C2C4C" w:rsidRPr="005C2C4C">
                        <w:rPr>
                          <w:highlight w:val="yellow"/>
                        </w:rPr>
                        <w:t xml:space="preserve"> </w:t>
                      </w:r>
                    </w:p>
                    <w:p w14:paraId="6B95EDEA" w14:textId="22957ED9" w:rsidR="009E0D30" w:rsidRPr="00D742D1" w:rsidRDefault="009E0D30" w:rsidP="007729E6">
                      <w:pPr>
                        <w:pStyle w:val="Masteroppgavei"/>
                      </w:pPr>
                      <w:r>
                        <w:t>INF-39</w:t>
                      </w:r>
                      <w:r w:rsidR="003E2F83">
                        <w:t>10</w:t>
                      </w:r>
                      <w:r w:rsidRPr="00E1315C">
                        <w:t xml:space="preserve"> </w:t>
                      </w:r>
                      <w:r w:rsidR="003E2F83">
                        <w:t xml:space="preserve">Computer Science seminar: </w:t>
                      </w:r>
                      <w:proofErr w:type="spellStart"/>
                      <w:r w:rsidR="003E2F83">
                        <w:t>GameLab</w:t>
                      </w:r>
                      <w:proofErr w:type="spellEnd"/>
                      <w:r>
                        <w:t xml:space="preserve"> - June</w:t>
                      </w:r>
                      <w:r w:rsidRPr="00D742D1">
                        <w:t xml:space="preserve"> 20</w:t>
                      </w:r>
                      <w:r w:rsidR="005C2C4C">
                        <w:t>25</w:t>
                      </w:r>
                    </w:p>
                    <w:p w14:paraId="71D5245D" w14:textId="77777777" w:rsidR="009E0D30" w:rsidRPr="00D742D1" w:rsidRDefault="009E0D30" w:rsidP="007729E6">
                      <w:pPr>
                        <w:pStyle w:val="Masteroppgavei"/>
                      </w:pPr>
                    </w:p>
                  </w:txbxContent>
                </v:textbox>
                <w10:wrap type="square"/>
              </v:shape>
            </w:pict>
          </mc:Fallback>
        </mc:AlternateContent>
      </w:r>
    </w:p>
    <w:p w14:paraId="76A40838" w14:textId="77777777" w:rsidR="009B5595" w:rsidRPr="009349CB" w:rsidRDefault="009B5595" w:rsidP="007729E6">
      <w:r w:rsidRPr="009349CB">
        <w:br w:type="page"/>
      </w:r>
    </w:p>
    <w:p w14:paraId="0DDC4B33" w14:textId="77777777" w:rsidR="00A5693F" w:rsidRPr="00A64EA1" w:rsidRDefault="00A5693F" w:rsidP="00A64EA1">
      <w:pPr>
        <w:spacing w:line="480" w:lineRule="auto"/>
        <w:rPr>
          <w:color w:val="1F497D" w:themeColor="text2"/>
          <w:sz w:val="40"/>
          <w:szCs w:val="32"/>
        </w:rPr>
      </w:pPr>
      <w:r w:rsidRPr="00A64EA1">
        <w:rPr>
          <w:color w:val="1F497D" w:themeColor="text2"/>
          <w:sz w:val="40"/>
          <w:szCs w:val="32"/>
        </w:rPr>
        <w:lastRenderedPageBreak/>
        <w:t>Table of contents</w:t>
      </w:r>
    </w:p>
    <w:p w14:paraId="4305DE40" w14:textId="08DF7441" w:rsidR="005018F6" w:rsidRPr="00A64EA1" w:rsidRDefault="00A5693F" w:rsidP="00A64EA1">
      <w:pPr>
        <w:pStyle w:val="TOC1"/>
        <w:tabs>
          <w:tab w:val="right" w:leader="dot" w:pos="9054"/>
        </w:tabs>
        <w:spacing w:line="480" w:lineRule="auto"/>
        <w:rPr>
          <w:rFonts w:asciiTheme="minorHAnsi" w:hAnsiTheme="minorHAnsi" w:cstheme="minorBidi"/>
          <w:noProof/>
          <w:kern w:val="2"/>
          <w:sz w:val="32"/>
          <w:szCs w:val="32"/>
          <w:lang w:eastAsia="en-US"/>
          <w14:ligatures w14:val="standardContextual"/>
        </w:rPr>
      </w:pPr>
      <w:r w:rsidRPr="00A64EA1">
        <w:rPr>
          <w:sz w:val="32"/>
          <w:szCs w:val="32"/>
        </w:rPr>
        <w:fldChar w:fldCharType="begin"/>
      </w:r>
      <w:r w:rsidRPr="00A64EA1">
        <w:rPr>
          <w:sz w:val="32"/>
          <w:szCs w:val="32"/>
        </w:rPr>
        <w:instrText xml:space="preserve"> TOC \o "1-1" \h \z \u </w:instrText>
      </w:r>
      <w:r w:rsidRPr="00A64EA1">
        <w:rPr>
          <w:sz w:val="32"/>
          <w:szCs w:val="32"/>
        </w:rPr>
        <w:fldChar w:fldCharType="separate"/>
      </w:r>
      <w:hyperlink w:anchor="_Toc199281863" w:history="1">
        <w:r w:rsidR="005018F6" w:rsidRPr="00A64EA1">
          <w:rPr>
            <w:rStyle w:val="Hyperlink"/>
            <w:noProof/>
            <w:sz w:val="32"/>
            <w:szCs w:val="32"/>
          </w:rPr>
          <w:t>Milestone 1: High concept</w:t>
        </w:r>
        <w:r w:rsidR="005018F6" w:rsidRPr="00A64EA1">
          <w:rPr>
            <w:noProof/>
            <w:webHidden/>
            <w:sz w:val="32"/>
            <w:szCs w:val="32"/>
          </w:rPr>
          <w:tab/>
        </w:r>
        <w:r w:rsidR="005018F6" w:rsidRPr="00A64EA1">
          <w:rPr>
            <w:noProof/>
            <w:webHidden/>
            <w:sz w:val="32"/>
            <w:szCs w:val="32"/>
          </w:rPr>
          <w:fldChar w:fldCharType="begin"/>
        </w:r>
        <w:r w:rsidR="005018F6" w:rsidRPr="00A64EA1">
          <w:rPr>
            <w:noProof/>
            <w:webHidden/>
            <w:sz w:val="32"/>
            <w:szCs w:val="32"/>
          </w:rPr>
          <w:instrText xml:space="preserve"> PAGEREF _Toc199281863 \h </w:instrText>
        </w:r>
        <w:r w:rsidR="005018F6" w:rsidRPr="00A64EA1">
          <w:rPr>
            <w:noProof/>
            <w:webHidden/>
            <w:sz w:val="32"/>
            <w:szCs w:val="32"/>
          </w:rPr>
        </w:r>
        <w:r w:rsidR="005018F6" w:rsidRPr="00A64EA1">
          <w:rPr>
            <w:noProof/>
            <w:webHidden/>
            <w:sz w:val="32"/>
            <w:szCs w:val="32"/>
          </w:rPr>
          <w:fldChar w:fldCharType="separate"/>
        </w:r>
        <w:r w:rsidR="008F529F">
          <w:rPr>
            <w:noProof/>
            <w:webHidden/>
            <w:sz w:val="32"/>
            <w:szCs w:val="32"/>
          </w:rPr>
          <w:t>3</w:t>
        </w:r>
        <w:r w:rsidR="005018F6" w:rsidRPr="00A64EA1">
          <w:rPr>
            <w:noProof/>
            <w:webHidden/>
            <w:sz w:val="32"/>
            <w:szCs w:val="32"/>
          </w:rPr>
          <w:fldChar w:fldCharType="end"/>
        </w:r>
      </w:hyperlink>
    </w:p>
    <w:p w14:paraId="532C2327" w14:textId="70C1B4DC" w:rsidR="005018F6" w:rsidRPr="00A64EA1" w:rsidRDefault="005018F6" w:rsidP="00A64EA1">
      <w:pPr>
        <w:pStyle w:val="TOC1"/>
        <w:tabs>
          <w:tab w:val="right" w:leader="dot" w:pos="9054"/>
        </w:tabs>
        <w:spacing w:line="480" w:lineRule="auto"/>
        <w:rPr>
          <w:rFonts w:asciiTheme="minorHAnsi" w:hAnsiTheme="minorHAnsi" w:cstheme="minorBidi"/>
          <w:noProof/>
          <w:kern w:val="2"/>
          <w:sz w:val="32"/>
          <w:szCs w:val="32"/>
          <w:lang w:eastAsia="en-US"/>
          <w14:ligatures w14:val="standardContextual"/>
        </w:rPr>
      </w:pPr>
      <w:hyperlink w:anchor="_Toc199281864" w:history="1">
        <w:r w:rsidRPr="00A64EA1">
          <w:rPr>
            <w:rStyle w:val="Hyperlink"/>
            <w:noProof/>
            <w:sz w:val="32"/>
            <w:szCs w:val="32"/>
          </w:rPr>
          <w:t>Milestone 2: Design</w:t>
        </w:r>
        <w:r w:rsidRPr="00A64EA1">
          <w:rPr>
            <w:noProof/>
            <w:webHidden/>
            <w:sz w:val="32"/>
            <w:szCs w:val="32"/>
          </w:rPr>
          <w:tab/>
        </w:r>
        <w:r w:rsidRPr="00A64EA1">
          <w:rPr>
            <w:noProof/>
            <w:webHidden/>
            <w:sz w:val="32"/>
            <w:szCs w:val="32"/>
          </w:rPr>
          <w:fldChar w:fldCharType="begin"/>
        </w:r>
        <w:r w:rsidRPr="00A64EA1">
          <w:rPr>
            <w:noProof/>
            <w:webHidden/>
            <w:sz w:val="32"/>
            <w:szCs w:val="32"/>
          </w:rPr>
          <w:instrText xml:space="preserve"> PAGEREF _Toc199281864 \h </w:instrText>
        </w:r>
        <w:r w:rsidRPr="00A64EA1">
          <w:rPr>
            <w:noProof/>
            <w:webHidden/>
            <w:sz w:val="32"/>
            <w:szCs w:val="32"/>
          </w:rPr>
        </w:r>
        <w:r w:rsidRPr="00A64EA1">
          <w:rPr>
            <w:noProof/>
            <w:webHidden/>
            <w:sz w:val="32"/>
            <w:szCs w:val="32"/>
          </w:rPr>
          <w:fldChar w:fldCharType="separate"/>
        </w:r>
        <w:r w:rsidR="008F529F">
          <w:rPr>
            <w:noProof/>
            <w:webHidden/>
            <w:sz w:val="32"/>
            <w:szCs w:val="32"/>
          </w:rPr>
          <w:t>6</w:t>
        </w:r>
        <w:r w:rsidRPr="00A64EA1">
          <w:rPr>
            <w:noProof/>
            <w:webHidden/>
            <w:sz w:val="32"/>
            <w:szCs w:val="32"/>
          </w:rPr>
          <w:fldChar w:fldCharType="end"/>
        </w:r>
      </w:hyperlink>
    </w:p>
    <w:p w14:paraId="5F4D6A34" w14:textId="20DD286A" w:rsidR="005018F6" w:rsidRPr="00A64EA1" w:rsidRDefault="005018F6" w:rsidP="00A64EA1">
      <w:pPr>
        <w:pStyle w:val="TOC1"/>
        <w:tabs>
          <w:tab w:val="right" w:leader="dot" w:pos="9054"/>
        </w:tabs>
        <w:spacing w:line="480" w:lineRule="auto"/>
        <w:rPr>
          <w:rFonts w:asciiTheme="minorHAnsi" w:hAnsiTheme="minorHAnsi" w:cstheme="minorBidi"/>
          <w:noProof/>
          <w:kern w:val="2"/>
          <w:sz w:val="32"/>
          <w:szCs w:val="32"/>
          <w:lang w:eastAsia="en-US"/>
          <w14:ligatures w14:val="standardContextual"/>
        </w:rPr>
      </w:pPr>
      <w:hyperlink w:anchor="_Toc199281865" w:history="1">
        <w:r w:rsidRPr="00A64EA1">
          <w:rPr>
            <w:rStyle w:val="Hyperlink"/>
            <w:noProof/>
            <w:sz w:val="32"/>
            <w:szCs w:val="32"/>
          </w:rPr>
          <w:t>Milestone 3: Prototype</w:t>
        </w:r>
        <w:r w:rsidRPr="00A64EA1">
          <w:rPr>
            <w:noProof/>
            <w:webHidden/>
            <w:sz w:val="32"/>
            <w:szCs w:val="32"/>
          </w:rPr>
          <w:tab/>
        </w:r>
        <w:r w:rsidRPr="00A64EA1">
          <w:rPr>
            <w:noProof/>
            <w:webHidden/>
            <w:sz w:val="32"/>
            <w:szCs w:val="32"/>
          </w:rPr>
          <w:fldChar w:fldCharType="begin"/>
        </w:r>
        <w:r w:rsidRPr="00A64EA1">
          <w:rPr>
            <w:noProof/>
            <w:webHidden/>
            <w:sz w:val="32"/>
            <w:szCs w:val="32"/>
          </w:rPr>
          <w:instrText xml:space="preserve"> PAGEREF _Toc199281865 \h </w:instrText>
        </w:r>
        <w:r w:rsidRPr="00A64EA1">
          <w:rPr>
            <w:noProof/>
            <w:webHidden/>
            <w:sz w:val="32"/>
            <w:szCs w:val="32"/>
          </w:rPr>
        </w:r>
        <w:r w:rsidRPr="00A64EA1">
          <w:rPr>
            <w:noProof/>
            <w:webHidden/>
            <w:sz w:val="32"/>
            <w:szCs w:val="32"/>
          </w:rPr>
          <w:fldChar w:fldCharType="separate"/>
        </w:r>
        <w:r w:rsidR="008F529F">
          <w:rPr>
            <w:noProof/>
            <w:webHidden/>
            <w:sz w:val="32"/>
            <w:szCs w:val="32"/>
          </w:rPr>
          <w:t>14</w:t>
        </w:r>
        <w:r w:rsidRPr="00A64EA1">
          <w:rPr>
            <w:noProof/>
            <w:webHidden/>
            <w:sz w:val="32"/>
            <w:szCs w:val="32"/>
          </w:rPr>
          <w:fldChar w:fldCharType="end"/>
        </w:r>
      </w:hyperlink>
    </w:p>
    <w:p w14:paraId="37F04154" w14:textId="1E974174" w:rsidR="005018F6" w:rsidRPr="00A64EA1" w:rsidRDefault="005018F6" w:rsidP="00A64EA1">
      <w:pPr>
        <w:pStyle w:val="TOC1"/>
        <w:tabs>
          <w:tab w:val="right" w:leader="dot" w:pos="9054"/>
        </w:tabs>
        <w:spacing w:line="480" w:lineRule="auto"/>
        <w:rPr>
          <w:rFonts w:asciiTheme="minorHAnsi" w:hAnsiTheme="minorHAnsi" w:cstheme="minorBidi"/>
          <w:noProof/>
          <w:kern w:val="2"/>
          <w:sz w:val="32"/>
          <w:szCs w:val="32"/>
          <w:lang w:eastAsia="en-US"/>
          <w14:ligatures w14:val="standardContextual"/>
        </w:rPr>
      </w:pPr>
      <w:hyperlink w:anchor="_Toc199281866" w:history="1">
        <w:r w:rsidRPr="00A64EA1">
          <w:rPr>
            <w:rStyle w:val="Hyperlink"/>
            <w:noProof/>
            <w:sz w:val="32"/>
            <w:szCs w:val="32"/>
          </w:rPr>
          <w:t>Milestone 4: Alpha</w:t>
        </w:r>
        <w:r w:rsidRPr="00A64EA1">
          <w:rPr>
            <w:noProof/>
            <w:webHidden/>
            <w:sz w:val="32"/>
            <w:szCs w:val="32"/>
          </w:rPr>
          <w:tab/>
        </w:r>
        <w:r w:rsidRPr="00A64EA1">
          <w:rPr>
            <w:noProof/>
            <w:webHidden/>
            <w:sz w:val="32"/>
            <w:szCs w:val="32"/>
          </w:rPr>
          <w:fldChar w:fldCharType="begin"/>
        </w:r>
        <w:r w:rsidRPr="00A64EA1">
          <w:rPr>
            <w:noProof/>
            <w:webHidden/>
            <w:sz w:val="32"/>
            <w:szCs w:val="32"/>
          </w:rPr>
          <w:instrText xml:space="preserve"> PAGEREF _Toc199281866 \h </w:instrText>
        </w:r>
        <w:r w:rsidRPr="00A64EA1">
          <w:rPr>
            <w:noProof/>
            <w:webHidden/>
            <w:sz w:val="32"/>
            <w:szCs w:val="32"/>
          </w:rPr>
        </w:r>
        <w:r w:rsidRPr="00A64EA1">
          <w:rPr>
            <w:noProof/>
            <w:webHidden/>
            <w:sz w:val="32"/>
            <w:szCs w:val="32"/>
          </w:rPr>
          <w:fldChar w:fldCharType="separate"/>
        </w:r>
        <w:r w:rsidR="008F529F">
          <w:rPr>
            <w:noProof/>
            <w:webHidden/>
            <w:sz w:val="32"/>
            <w:szCs w:val="32"/>
          </w:rPr>
          <w:t>17</w:t>
        </w:r>
        <w:r w:rsidRPr="00A64EA1">
          <w:rPr>
            <w:noProof/>
            <w:webHidden/>
            <w:sz w:val="32"/>
            <w:szCs w:val="32"/>
          </w:rPr>
          <w:fldChar w:fldCharType="end"/>
        </w:r>
      </w:hyperlink>
    </w:p>
    <w:p w14:paraId="170717B3" w14:textId="1ECEDC75" w:rsidR="005018F6" w:rsidRPr="00A64EA1" w:rsidRDefault="005018F6" w:rsidP="00A64EA1">
      <w:pPr>
        <w:pStyle w:val="TOC1"/>
        <w:tabs>
          <w:tab w:val="right" w:leader="dot" w:pos="9054"/>
        </w:tabs>
        <w:spacing w:line="480" w:lineRule="auto"/>
        <w:rPr>
          <w:rFonts w:asciiTheme="minorHAnsi" w:hAnsiTheme="minorHAnsi" w:cstheme="minorBidi"/>
          <w:noProof/>
          <w:kern w:val="2"/>
          <w:sz w:val="32"/>
          <w:szCs w:val="32"/>
          <w:lang w:eastAsia="en-US"/>
          <w14:ligatures w14:val="standardContextual"/>
        </w:rPr>
      </w:pPr>
      <w:hyperlink w:anchor="_Toc199281867" w:history="1">
        <w:r w:rsidRPr="00A64EA1">
          <w:rPr>
            <w:rStyle w:val="Hyperlink"/>
            <w:noProof/>
            <w:sz w:val="32"/>
            <w:szCs w:val="32"/>
          </w:rPr>
          <w:t>Milestone 5: Beta</w:t>
        </w:r>
        <w:r w:rsidRPr="00A64EA1">
          <w:rPr>
            <w:noProof/>
            <w:webHidden/>
            <w:sz w:val="32"/>
            <w:szCs w:val="32"/>
          </w:rPr>
          <w:tab/>
        </w:r>
        <w:r w:rsidRPr="00A64EA1">
          <w:rPr>
            <w:noProof/>
            <w:webHidden/>
            <w:sz w:val="32"/>
            <w:szCs w:val="32"/>
          </w:rPr>
          <w:fldChar w:fldCharType="begin"/>
        </w:r>
        <w:r w:rsidRPr="00A64EA1">
          <w:rPr>
            <w:noProof/>
            <w:webHidden/>
            <w:sz w:val="32"/>
            <w:szCs w:val="32"/>
          </w:rPr>
          <w:instrText xml:space="preserve"> PAGEREF _Toc199281867 \h </w:instrText>
        </w:r>
        <w:r w:rsidRPr="00A64EA1">
          <w:rPr>
            <w:noProof/>
            <w:webHidden/>
            <w:sz w:val="32"/>
            <w:szCs w:val="32"/>
          </w:rPr>
        </w:r>
        <w:r w:rsidRPr="00A64EA1">
          <w:rPr>
            <w:noProof/>
            <w:webHidden/>
            <w:sz w:val="32"/>
            <w:szCs w:val="32"/>
          </w:rPr>
          <w:fldChar w:fldCharType="separate"/>
        </w:r>
        <w:r w:rsidR="008F529F">
          <w:rPr>
            <w:noProof/>
            <w:webHidden/>
            <w:sz w:val="32"/>
            <w:szCs w:val="32"/>
          </w:rPr>
          <w:t>20</w:t>
        </w:r>
        <w:r w:rsidRPr="00A64EA1">
          <w:rPr>
            <w:noProof/>
            <w:webHidden/>
            <w:sz w:val="32"/>
            <w:szCs w:val="32"/>
          </w:rPr>
          <w:fldChar w:fldCharType="end"/>
        </w:r>
      </w:hyperlink>
    </w:p>
    <w:p w14:paraId="0624DBE3" w14:textId="7E5C3EA3" w:rsidR="005018F6" w:rsidRPr="00A64EA1" w:rsidRDefault="005018F6" w:rsidP="00A64EA1">
      <w:pPr>
        <w:pStyle w:val="TOC1"/>
        <w:tabs>
          <w:tab w:val="right" w:leader="dot" w:pos="9054"/>
        </w:tabs>
        <w:spacing w:line="480" w:lineRule="auto"/>
        <w:rPr>
          <w:rFonts w:asciiTheme="minorHAnsi" w:hAnsiTheme="minorHAnsi" w:cstheme="minorBidi"/>
          <w:noProof/>
          <w:kern w:val="2"/>
          <w:sz w:val="32"/>
          <w:szCs w:val="32"/>
          <w:lang w:eastAsia="en-US"/>
          <w14:ligatures w14:val="standardContextual"/>
        </w:rPr>
      </w:pPr>
      <w:hyperlink w:anchor="_Toc199281868" w:history="1">
        <w:r w:rsidRPr="00A64EA1">
          <w:rPr>
            <w:rStyle w:val="Hyperlink"/>
            <w:noProof/>
            <w:sz w:val="32"/>
            <w:szCs w:val="32"/>
          </w:rPr>
          <w:t>Milestone 6: Live</w:t>
        </w:r>
        <w:r w:rsidRPr="00A64EA1">
          <w:rPr>
            <w:noProof/>
            <w:webHidden/>
            <w:sz w:val="32"/>
            <w:szCs w:val="32"/>
          </w:rPr>
          <w:tab/>
        </w:r>
        <w:r w:rsidRPr="00A64EA1">
          <w:rPr>
            <w:noProof/>
            <w:webHidden/>
            <w:sz w:val="32"/>
            <w:szCs w:val="32"/>
          </w:rPr>
          <w:fldChar w:fldCharType="begin"/>
        </w:r>
        <w:r w:rsidRPr="00A64EA1">
          <w:rPr>
            <w:noProof/>
            <w:webHidden/>
            <w:sz w:val="32"/>
            <w:szCs w:val="32"/>
          </w:rPr>
          <w:instrText xml:space="preserve"> PAGEREF _Toc199281868 \h </w:instrText>
        </w:r>
        <w:r w:rsidRPr="00A64EA1">
          <w:rPr>
            <w:noProof/>
            <w:webHidden/>
            <w:sz w:val="32"/>
            <w:szCs w:val="32"/>
          </w:rPr>
        </w:r>
        <w:r w:rsidRPr="00A64EA1">
          <w:rPr>
            <w:noProof/>
            <w:webHidden/>
            <w:sz w:val="32"/>
            <w:szCs w:val="32"/>
          </w:rPr>
          <w:fldChar w:fldCharType="separate"/>
        </w:r>
        <w:r w:rsidR="008F529F">
          <w:rPr>
            <w:noProof/>
            <w:webHidden/>
            <w:sz w:val="32"/>
            <w:szCs w:val="32"/>
          </w:rPr>
          <w:t>22</w:t>
        </w:r>
        <w:r w:rsidRPr="00A64EA1">
          <w:rPr>
            <w:noProof/>
            <w:webHidden/>
            <w:sz w:val="32"/>
            <w:szCs w:val="32"/>
          </w:rPr>
          <w:fldChar w:fldCharType="end"/>
        </w:r>
      </w:hyperlink>
    </w:p>
    <w:p w14:paraId="687B6BEF" w14:textId="66765DEF" w:rsidR="00A64EA1" w:rsidRPr="00A64EA1" w:rsidRDefault="00A5693F" w:rsidP="00A64EA1">
      <w:pPr>
        <w:spacing w:line="480" w:lineRule="auto"/>
        <w:rPr>
          <w:sz w:val="32"/>
          <w:szCs w:val="32"/>
        </w:rPr>
      </w:pPr>
      <w:r w:rsidRPr="00A64EA1">
        <w:rPr>
          <w:sz w:val="32"/>
          <w:szCs w:val="32"/>
        </w:rPr>
        <w:fldChar w:fldCharType="end"/>
      </w:r>
    </w:p>
    <w:p w14:paraId="3225CC1B" w14:textId="35012B43" w:rsidR="00045B49" w:rsidRPr="009349CB" w:rsidRDefault="00045B49" w:rsidP="00250604">
      <w:pPr>
        <w:pStyle w:val="TableofFigures"/>
        <w:tabs>
          <w:tab w:val="right" w:leader="dot" w:pos="9054"/>
        </w:tabs>
        <w:rPr>
          <w:rFonts w:asciiTheme="minorHAnsi" w:hAnsiTheme="minorHAnsi" w:cstheme="minorBidi"/>
          <w:noProof/>
          <w:kern w:val="2"/>
          <w:lang w:val="nb-NO"/>
          <w14:ligatures w14:val="standardContextual"/>
        </w:rPr>
      </w:pPr>
      <w:r w:rsidRPr="009349CB">
        <w:br w:type="page"/>
      </w:r>
    </w:p>
    <w:p w14:paraId="6F140072" w14:textId="0A6FAEFA" w:rsidR="00A4364D" w:rsidRPr="009349CB" w:rsidRDefault="005C2C4C" w:rsidP="007729E6">
      <w:pPr>
        <w:pStyle w:val="Heading1"/>
      </w:pPr>
      <w:bookmarkStart w:id="0" w:name="_Toc199281863"/>
      <w:r w:rsidRPr="009349CB">
        <w:lastRenderedPageBreak/>
        <w:t xml:space="preserve">Milestone 1: </w:t>
      </w:r>
      <w:r w:rsidR="007729E6" w:rsidRPr="009349CB">
        <w:t>High concept</w:t>
      </w:r>
      <w:bookmarkEnd w:id="0"/>
    </w:p>
    <w:p w14:paraId="6D62110B" w14:textId="77777777" w:rsidR="007729E6" w:rsidRPr="009349CB" w:rsidRDefault="007729E6" w:rsidP="007729E6">
      <w:pPr>
        <w:pStyle w:val="Title"/>
        <w:rPr>
          <w:sz w:val="10"/>
          <w:szCs w:val="10"/>
        </w:rPr>
      </w:pPr>
    </w:p>
    <w:p w14:paraId="1D3BC775" w14:textId="39057F55" w:rsidR="003613B4" w:rsidRPr="009349CB" w:rsidRDefault="005C2C4C" w:rsidP="003613B4">
      <w:pPr>
        <w:pStyle w:val="Heading2"/>
      </w:pPr>
      <w:r w:rsidRPr="009349CB">
        <w:t>Working title</w:t>
      </w:r>
    </w:p>
    <w:p w14:paraId="77FD6783" w14:textId="38030A3E" w:rsidR="005C2C4C" w:rsidRPr="009349CB" w:rsidRDefault="00965454" w:rsidP="005C2C4C">
      <w:r w:rsidRPr="009349CB">
        <w:t>Mythos Grant</w:t>
      </w:r>
    </w:p>
    <w:p w14:paraId="1DFFC38B" w14:textId="77777777" w:rsidR="005C2C4C" w:rsidRPr="009349CB" w:rsidRDefault="005C2C4C" w:rsidP="005816D6"/>
    <w:p w14:paraId="3206B12B" w14:textId="1544D7A3" w:rsidR="003613B4" w:rsidRPr="009349CB" w:rsidRDefault="005C2C4C" w:rsidP="003613B4">
      <w:pPr>
        <w:pStyle w:val="Heading2"/>
      </w:pPr>
      <w:r w:rsidRPr="009349CB">
        <w:t>Group names and roles</w:t>
      </w:r>
    </w:p>
    <w:p w14:paraId="11EDB06B" w14:textId="692EBBDF" w:rsidR="007729E6" w:rsidRPr="009349CB" w:rsidRDefault="00965454" w:rsidP="005816D6">
      <w:r w:rsidRPr="009349CB">
        <w:t>Jens: Developer, designer</w:t>
      </w:r>
    </w:p>
    <w:p w14:paraId="50ACB446" w14:textId="77777777" w:rsidR="00965454" w:rsidRPr="009349CB" w:rsidRDefault="00965454" w:rsidP="005816D6">
      <w:pPr>
        <w:rPr>
          <w:rStyle w:val="Strong"/>
          <w:b w:val="0"/>
          <w:bCs w:val="0"/>
          <w:color w:val="365F91" w:themeColor="accent1" w:themeShade="BF"/>
        </w:rPr>
      </w:pPr>
    </w:p>
    <w:p w14:paraId="0038DC16" w14:textId="77777777" w:rsidR="003613B4" w:rsidRPr="009349CB" w:rsidRDefault="007729E6" w:rsidP="003613B4">
      <w:pPr>
        <w:pStyle w:val="Heading2"/>
        <w:rPr>
          <w:rStyle w:val="Strong"/>
          <w:b w:val="0"/>
          <w:bCs w:val="0"/>
        </w:rPr>
      </w:pPr>
      <w:r w:rsidRPr="009349CB">
        <w:rPr>
          <w:rStyle w:val="Strong"/>
          <w:b w:val="0"/>
          <w:bCs w:val="0"/>
        </w:rPr>
        <w:t>The «X»</w:t>
      </w:r>
      <w:r w:rsidR="005C2C4C" w:rsidRPr="009349CB">
        <w:rPr>
          <w:rStyle w:val="Strong"/>
          <w:b w:val="0"/>
          <w:bCs w:val="0"/>
        </w:rPr>
        <w:t xml:space="preserve"> </w:t>
      </w:r>
    </w:p>
    <w:p w14:paraId="6695AEF8" w14:textId="6B413C41" w:rsidR="005816D6" w:rsidRPr="009349CB" w:rsidRDefault="00965454" w:rsidP="003613B4">
      <w:pPr>
        <w:pStyle w:val="Heading2"/>
        <w:rPr>
          <w:rStyle w:val="Strong"/>
          <w:b w:val="0"/>
          <w:bCs w:val="0"/>
        </w:rPr>
      </w:pPr>
      <w:r w:rsidRPr="009349CB">
        <w:rPr>
          <w:rStyle w:val="Strong"/>
          <w:b w:val="0"/>
          <w:bCs w:val="0"/>
          <w:color w:val="auto"/>
        </w:rPr>
        <w:t>When scholarly debates hit a dead end, rival historians armed with legendary sword relics settle the argument in a high-stakes tournament—where only one field of research wins the coveted grant money.</w:t>
      </w:r>
    </w:p>
    <w:p w14:paraId="17663F7B" w14:textId="77777777" w:rsidR="00AB52B7" w:rsidRPr="009349CB" w:rsidRDefault="00AB52B7" w:rsidP="005816D6">
      <w:pPr>
        <w:rPr>
          <w:rStyle w:val="Strong"/>
          <w:b w:val="0"/>
          <w:bCs w:val="0"/>
        </w:rPr>
      </w:pPr>
    </w:p>
    <w:p w14:paraId="13B2BDCF" w14:textId="77777777" w:rsidR="003613B4" w:rsidRPr="009349CB" w:rsidRDefault="003613B4" w:rsidP="003613B4">
      <w:pPr>
        <w:pStyle w:val="Heading2"/>
        <w:rPr>
          <w:rStyle w:val="Strong"/>
          <w:b w:val="0"/>
          <w:bCs w:val="0"/>
        </w:rPr>
      </w:pPr>
      <w:r w:rsidRPr="009349CB">
        <w:rPr>
          <w:rStyle w:val="Strong"/>
          <w:b w:val="0"/>
          <w:bCs w:val="0"/>
        </w:rPr>
        <w:t>Time/Schedule</w:t>
      </w:r>
    </w:p>
    <w:tbl>
      <w:tblPr>
        <w:tblStyle w:val="TableGrid"/>
        <w:tblpPr w:leftFromText="180" w:rightFromText="180" w:vertAnchor="text" w:horzAnchor="margin" w:tblpY="120"/>
        <w:tblW w:w="9085" w:type="dxa"/>
        <w:tblLook w:val="04A0" w:firstRow="1" w:lastRow="0" w:firstColumn="1" w:lastColumn="0" w:noHBand="0" w:noVBand="1"/>
      </w:tblPr>
      <w:tblGrid>
        <w:gridCol w:w="1206"/>
        <w:gridCol w:w="1614"/>
        <w:gridCol w:w="2755"/>
        <w:gridCol w:w="1098"/>
        <w:gridCol w:w="1206"/>
        <w:gridCol w:w="1206"/>
      </w:tblGrid>
      <w:tr w:rsidR="00965454" w:rsidRPr="009349CB" w14:paraId="6E6C7EC9" w14:textId="77777777" w:rsidTr="008F529F">
        <w:tc>
          <w:tcPr>
            <w:tcW w:w="1206" w:type="dxa"/>
          </w:tcPr>
          <w:p w14:paraId="616DEDBC" w14:textId="77777777" w:rsidR="00965454" w:rsidRPr="009349CB" w:rsidRDefault="00965454" w:rsidP="008F529F">
            <w:pPr>
              <w:spacing w:line="360" w:lineRule="auto"/>
              <w:rPr>
                <w:rStyle w:val="Strong"/>
                <w:b w:val="0"/>
                <w:bCs w:val="0"/>
              </w:rPr>
            </w:pPr>
            <w:r w:rsidRPr="009349CB">
              <w:rPr>
                <w:rStyle w:val="Strong"/>
                <w:b w:val="0"/>
                <w:bCs w:val="0"/>
              </w:rPr>
              <w:t>Milestone</w:t>
            </w:r>
          </w:p>
        </w:tc>
        <w:tc>
          <w:tcPr>
            <w:tcW w:w="1614" w:type="dxa"/>
          </w:tcPr>
          <w:p w14:paraId="51462E0C" w14:textId="77777777" w:rsidR="00965454" w:rsidRPr="009349CB" w:rsidRDefault="00965454" w:rsidP="008F529F">
            <w:pPr>
              <w:spacing w:line="360" w:lineRule="auto"/>
              <w:rPr>
                <w:rStyle w:val="Strong"/>
                <w:b w:val="0"/>
                <w:bCs w:val="0"/>
              </w:rPr>
            </w:pPr>
            <w:r w:rsidRPr="009349CB">
              <w:rPr>
                <w:rStyle w:val="Strong"/>
                <w:b w:val="0"/>
                <w:bCs w:val="0"/>
              </w:rPr>
              <w:t>Task</w:t>
            </w:r>
          </w:p>
        </w:tc>
        <w:tc>
          <w:tcPr>
            <w:tcW w:w="2755" w:type="dxa"/>
          </w:tcPr>
          <w:p w14:paraId="0C6159A8" w14:textId="77777777" w:rsidR="00965454" w:rsidRPr="009349CB" w:rsidRDefault="00965454" w:rsidP="008F529F">
            <w:pPr>
              <w:spacing w:line="360" w:lineRule="auto"/>
              <w:rPr>
                <w:rStyle w:val="Strong"/>
                <w:b w:val="0"/>
                <w:bCs w:val="0"/>
              </w:rPr>
            </w:pPr>
            <w:r w:rsidRPr="009349CB">
              <w:rPr>
                <w:rStyle w:val="Strong"/>
                <w:b w:val="0"/>
                <w:bCs w:val="0"/>
              </w:rPr>
              <w:t>Description</w:t>
            </w:r>
          </w:p>
        </w:tc>
        <w:tc>
          <w:tcPr>
            <w:tcW w:w="1098" w:type="dxa"/>
          </w:tcPr>
          <w:p w14:paraId="0DB9269A" w14:textId="77777777" w:rsidR="00965454" w:rsidRPr="009349CB" w:rsidRDefault="00965454" w:rsidP="008F529F">
            <w:pPr>
              <w:spacing w:line="360" w:lineRule="auto"/>
              <w:rPr>
                <w:rStyle w:val="Strong"/>
                <w:b w:val="0"/>
                <w:bCs w:val="0"/>
              </w:rPr>
            </w:pPr>
            <w:r w:rsidRPr="009349CB">
              <w:rPr>
                <w:rStyle w:val="Strong"/>
                <w:b w:val="0"/>
                <w:bCs w:val="0"/>
              </w:rPr>
              <w:t>Duration</w:t>
            </w:r>
          </w:p>
        </w:tc>
        <w:tc>
          <w:tcPr>
            <w:tcW w:w="1206" w:type="dxa"/>
          </w:tcPr>
          <w:p w14:paraId="130A87A3" w14:textId="77777777" w:rsidR="00965454" w:rsidRPr="009349CB" w:rsidRDefault="00965454" w:rsidP="008F529F">
            <w:pPr>
              <w:spacing w:line="360" w:lineRule="auto"/>
              <w:rPr>
                <w:rStyle w:val="Strong"/>
                <w:b w:val="0"/>
                <w:bCs w:val="0"/>
              </w:rPr>
            </w:pPr>
            <w:r w:rsidRPr="009349CB">
              <w:rPr>
                <w:rStyle w:val="Strong"/>
                <w:b w:val="0"/>
                <w:bCs w:val="0"/>
              </w:rPr>
              <w:t>Start date</w:t>
            </w:r>
          </w:p>
        </w:tc>
        <w:tc>
          <w:tcPr>
            <w:tcW w:w="1206" w:type="dxa"/>
          </w:tcPr>
          <w:p w14:paraId="160239B4" w14:textId="77777777" w:rsidR="00965454" w:rsidRPr="009349CB" w:rsidRDefault="00965454" w:rsidP="008F529F">
            <w:pPr>
              <w:spacing w:line="360" w:lineRule="auto"/>
              <w:rPr>
                <w:rStyle w:val="Strong"/>
                <w:b w:val="0"/>
                <w:bCs w:val="0"/>
              </w:rPr>
            </w:pPr>
            <w:r w:rsidRPr="009349CB">
              <w:rPr>
                <w:rStyle w:val="Strong"/>
                <w:b w:val="0"/>
                <w:bCs w:val="0"/>
              </w:rPr>
              <w:t>End date</w:t>
            </w:r>
          </w:p>
        </w:tc>
      </w:tr>
      <w:tr w:rsidR="00965454" w:rsidRPr="009349CB" w14:paraId="77081F00" w14:textId="77777777" w:rsidTr="008F529F">
        <w:tc>
          <w:tcPr>
            <w:tcW w:w="1206" w:type="dxa"/>
          </w:tcPr>
          <w:p w14:paraId="5348E166" w14:textId="77777777" w:rsidR="00965454" w:rsidRPr="009349CB" w:rsidRDefault="00965454" w:rsidP="008F529F">
            <w:pPr>
              <w:spacing w:line="360" w:lineRule="auto"/>
              <w:rPr>
                <w:rStyle w:val="Strong"/>
                <w:b w:val="0"/>
                <w:bCs w:val="0"/>
              </w:rPr>
            </w:pPr>
            <w:r w:rsidRPr="009349CB">
              <w:rPr>
                <w:rStyle w:val="Strong"/>
                <w:b w:val="0"/>
                <w:bCs w:val="0"/>
              </w:rPr>
              <w:t>Design</w:t>
            </w:r>
          </w:p>
        </w:tc>
        <w:tc>
          <w:tcPr>
            <w:tcW w:w="1614" w:type="dxa"/>
          </w:tcPr>
          <w:p w14:paraId="2DFBF3FA" w14:textId="77777777" w:rsidR="00965454" w:rsidRPr="009349CB" w:rsidRDefault="00965454" w:rsidP="008F529F">
            <w:pPr>
              <w:spacing w:line="360" w:lineRule="auto"/>
              <w:rPr>
                <w:rStyle w:val="Strong"/>
                <w:b w:val="0"/>
                <w:bCs w:val="0"/>
              </w:rPr>
            </w:pPr>
            <w:r w:rsidRPr="009349CB">
              <w:rPr>
                <w:rStyle w:val="Strong"/>
                <w:b w:val="0"/>
                <w:bCs w:val="0"/>
              </w:rPr>
              <w:t>Develop design doc</w:t>
            </w:r>
          </w:p>
        </w:tc>
        <w:tc>
          <w:tcPr>
            <w:tcW w:w="2755" w:type="dxa"/>
          </w:tcPr>
          <w:p w14:paraId="35CB8334" w14:textId="77777777" w:rsidR="00965454" w:rsidRPr="009349CB" w:rsidRDefault="00965454" w:rsidP="008F529F">
            <w:pPr>
              <w:spacing w:line="360" w:lineRule="auto"/>
              <w:rPr>
                <w:rStyle w:val="Strong"/>
                <w:b w:val="0"/>
                <w:bCs w:val="0"/>
              </w:rPr>
            </w:pPr>
            <w:r w:rsidRPr="009349CB">
              <w:rPr>
                <w:rStyle w:val="Strong"/>
                <w:b w:val="0"/>
                <w:bCs w:val="0"/>
              </w:rPr>
              <w:t>Game and technology defined</w:t>
            </w:r>
          </w:p>
        </w:tc>
        <w:tc>
          <w:tcPr>
            <w:tcW w:w="1098" w:type="dxa"/>
          </w:tcPr>
          <w:p w14:paraId="5B75435F" w14:textId="77777777" w:rsidR="00965454" w:rsidRPr="009349CB" w:rsidRDefault="00965454" w:rsidP="008F529F">
            <w:pPr>
              <w:spacing w:line="360" w:lineRule="auto"/>
              <w:rPr>
                <w:rStyle w:val="Strong"/>
                <w:b w:val="0"/>
                <w:bCs w:val="0"/>
              </w:rPr>
            </w:pPr>
            <w:r w:rsidRPr="009349CB">
              <w:rPr>
                <w:rStyle w:val="Strong"/>
                <w:b w:val="0"/>
                <w:bCs w:val="0"/>
              </w:rPr>
              <w:t>3.5 weeks</w:t>
            </w:r>
          </w:p>
          <w:p w14:paraId="3CA6796A" w14:textId="77777777" w:rsidR="00965454" w:rsidRPr="009349CB" w:rsidRDefault="00965454" w:rsidP="008F529F">
            <w:pPr>
              <w:spacing w:line="360" w:lineRule="auto"/>
              <w:rPr>
                <w:rStyle w:val="Strong"/>
                <w:b w:val="0"/>
                <w:bCs w:val="0"/>
              </w:rPr>
            </w:pPr>
          </w:p>
        </w:tc>
        <w:tc>
          <w:tcPr>
            <w:tcW w:w="1206" w:type="dxa"/>
          </w:tcPr>
          <w:p w14:paraId="598CB28B" w14:textId="77777777" w:rsidR="00965454" w:rsidRPr="009349CB" w:rsidRDefault="00965454" w:rsidP="008F529F">
            <w:pPr>
              <w:spacing w:line="360" w:lineRule="auto"/>
              <w:rPr>
                <w:rStyle w:val="Strong"/>
                <w:b w:val="0"/>
                <w:bCs w:val="0"/>
              </w:rPr>
            </w:pPr>
            <w:r w:rsidRPr="009349CB">
              <w:rPr>
                <w:rStyle w:val="Strong"/>
                <w:b w:val="0"/>
                <w:bCs w:val="0"/>
              </w:rPr>
              <w:t>01.02.2025</w:t>
            </w:r>
          </w:p>
        </w:tc>
        <w:tc>
          <w:tcPr>
            <w:tcW w:w="1206" w:type="dxa"/>
          </w:tcPr>
          <w:p w14:paraId="05AA72F0" w14:textId="77777777" w:rsidR="00965454" w:rsidRPr="009349CB" w:rsidRDefault="00965454" w:rsidP="008F529F">
            <w:pPr>
              <w:spacing w:line="360" w:lineRule="auto"/>
              <w:rPr>
                <w:rStyle w:val="Strong"/>
                <w:b w:val="0"/>
                <w:bCs w:val="0"/>
              </w:rPr>
            </w:pPr>
            <w:r w:rsidRPr="009349CB">
              <w:rPr>
                <w:rStyle w:val="Strong"/>
                <w:b w:val="0"/>
                <w:bCs w:val="0"/>
              </w:rPr>
              <w:t>25.02.2025</w:t>
            </w:r>
          </w:p>
        </w:tc>
      </w:tr>
      <w:tr w:rsidR="00965454" w:rsidRPr="009349CB" w14:paraId="280BECE3" w14:textId="77777777" w:rsidTr="008F529F">
        <w:tc>
          <w:tcPr>
            <w:tcW w:w="1206" w:type="dxa"/>
          </w:tcPr>
          <w:p w14:paraId="0D9A3D96" w14:textId="77777777" w:rsidR="00965454" w:rsidRPr="009349CB" w:rsidRDefault="00965454" w:rsidP="008F529F">
            <w:pPr>
              <w:spacing w:line="360" w:lineRule="auto"/>
              <w:rPr>
                <w:rStyle w:val="Strong"/>
                <w:b w:val="0"/>
                <w:bCs w:val="0"/>
              </w:rPr>
            </w:pPr>
            <w:r w:rsidRPr="009349CB">
              <w:rPr>
                <w:rStyle w:val="Strong"/>
                <w:b w:val="0"/>
                <w:bCs w:val="0"/>
              </w:rPr>
              <w:t>Production</w:t>
            </w:r>
          </w:p>
        </w:tc>
        <w:tc>
          <w:tcPr>
            <w:tcW w:w="1614" w:type="dxa"/>
          </w:tcPr>
          <w:p w14:paraId="71395D42" w14:textId="77777777" w:rsidR="00965454" w:rsidRPr="009349CB" w:rsidRDefault="00965454" w:rsidP="008F529F">
            <w:pPr>
              <w:spacing w:line="360" w:lineRule="auto"/>
              <w:rPr>
                <w:rStyle w:val="Strong"/>
                <w:b w:val="0"/>
                <w:bCs w:val="0"/>
              </w:rPr>
            </w:pPr>
            <w:r w:rsidRPr="009349CB">
              <w:rPr>
                <w:rStyle w:val="Strong"/>
                <w:b w:val="0"/>
                <w:bCs w:val="0"/>
              </w:rPr>
              <w:t>Program core mechanics</w:t>
            </w:r>
          </w:p>
        </w:tc>
        <w:tc>
          <w:tcPr>
            <w:tcW w:w="2755" w:type="dxa"/>
          </w:tcPr>
          <w:p w14:paraId="40BBAEE7" w14:textId="77777777" w:rsidR="00965454" w:rsidRPr="009349CB" w:rsidRDefault="00965454" w:rsidP="008F529F">
            <w:pPr>
              <w:spacing w:line="360" w:lineRule="auto"/>
              <w:rPr>
                <w:rStyle w:val="Strong"/>
                <w:b w:val="0"/>
                <w:bCs w:val="0"/>
              </w:rPr>
            </w:pPr>
            <w:r w:rsidRPr="009349CB">
              <w:rPr>
                <w:rStyle w:val="Strong"/>
                <w:b w:val="0"/>
                <w:bCs w:val="0"/>
              </w:rPr>
              <w:t>Movement, combat actions, special abilities</w:t>
            </w:r>
          </w:p>
        </w:tc>
        <w:tc>
          <w:tcPr>
            <w:tcW w:w="1098" w:type="dxa"/>
            <w:vMerge w:val="restart"/>
          </w:tcPr>
          <w:p w14:paraId="7B31AC8E" w14:textId="77777777" w:rsidR="00965454" w:rsidRPr="009349CB" w:rsidRDefault="00965454" w:rsidP="008F529F">
            <w:pPr>
              <w:spacing w:line="360" w:lineRule="auto"/>
              <w:rPr>
                <w:rStyle w:val="Strong"/>
                <w:b w:val="0"/>
                <w:bCs w:val="0"/>
              </w:rPr>
            </w:pPr>
            <w:r w:rsidRPr="009349CB">
              <w:rPr>
                <w:rStyle w:val="Strong"/>
                <w:b w:val="0"/>
                <w:bCs w:val="0"/>
              </w:rPr>
              <w:t>3 weeks</w:t>
            </w:r>
          </w:p>
        </w:tc>
        <w:tc>
          <w:tcPr>
            <w:tcW w:w="1206" w:type="dxa"/>
            <w:vMerge w:val="restart"/>
          </w:tcPr>
          <w:p w14:paraId="3BB5BF38" w14:textId="77777777" w:rsidR="00965454" w:rsidRPr="009349CB" w:rsidRDefault="00965454" w:rsidP="008F529F">
            <w:pPr>
              <w:spacing w:line="360" w:lineRule="auto"/>
              <w:rPr>
                <w:rStyle w:val="Strong"/>
                <w:b w:val="0"/>
                <w:bCs w:val="0"/>
              </w:rPr>
            </w:pPr>
            <w:r w:rsidRPr="009349CB">
              <w:rPr>
                <w:rStyle w:val="Strong"/>
                <w:b w:val="0"/>
                <w:bCs w:val="0"/>
              </w:rPr>
              <w:t>26.02.2025</w:t>
            </w:r>
          </w:p>
        </w:tc>
        <w:tc>
          <w:tcPr>
            <w:tcW w:w="1206" w:type="dxa"/>
            <w:vMerge w:val="restart"/>
          </w:tcPr>
          <w:p w14:paraId="46759618" w14:textId="77777777" w:rsidR="00965454" w:rsidRPr="009349CB" w:rsidRDefault="00965454" w:rsidP="008F529F">
            <w:pPr>
              <w:spacing w:line="360" w:lineRule="auto"/>
              <w:rPr>
                <w:rStyle w:val="Strong"/>
                <w:b w:val="0"/>
                <w:bCs w:val="0"/>
              </w:rPr>
            </w:pPr>
            <w:r w:rsidRPr="009349CB">
              <w:rPr>
                <w:rStyle w:val="Strong"/>
                <w:b w:val="0"/>
                <w:bCs w:val="0"/>
              </w:rPr>
              <w:t>18.03.2025</w:t>
            </w:r>
          </w:p>
        </w:tc>
      </w:tr>
      <w:tr w:rsidR="00965454" w:rsidRPr="009349CB" w14:paraId="22A6F0E8" w14:textId="77777777" w:rsidTr="008F529F">
        <w:tc>
          <w:tcPr>
            <w:tcW w:w="1206" w:type="dxa"/>
          </w:tcPr>
          <w:p w14:paraId="6C8B95F5" w14:textId="77777777" w:rsidR="00965454" w:rsidRPr="009349CB" w:rsidRDefault="00965454" w:rsidP="008F529F">
            <w:pPr>
              <w:spacing w:line="360" w:lineRule="auto"/>
              <w:rPr>
                <w:rStyle w:val="Strong"/>
                <w:b w:val="0"/>
                <w:bCs w:val="0"/>
              </w:rPr>
            </w:pPr>
            <w:r w:rsidRPr="009349CB">
              <w:rPr>
                <w:rStyle w:val="Strong"/>
                <w:b w:val="0"/>
                <w:bCs w:val="0"/>
              </w:rPr>
              <w:t>Prototype</w:t>
            </w:r>
          </w:p>
        </w:tc>
        <w:tc>
          <w:tcPr>
            <w:tcW w:w="1614" w:type="dxa"/>
          </w:tcPr>
          <w:p w14:paraId="4204BB82" w14:textId="77777777" w:rsidR="00965454" w:rsidRPr="009349CB" w:rsidRDefault="00965454" w:rsidP="008F529F">
            <w:pPr>
              <w:spacing w:line="360" w:lineRule="auto"/>
              <w:rPr>
                <w:rStyle w:val="Strong"/>
                <w:b w:val="0"/>
                <w:bCs w:val="0"/>
              </w:rPr>
            </w:pPr>
            <w:r w:rsidRPr="009349CB">
              <w:rPr>
                <w:rStyle w:val="Strong"/>
                <w:b w:val="0"/>
                <w:bCs w:val="0"/>
              </w:rPr>
              <w:t>Create prototype</w:t>
            </w:r>
          </w:p>
        </w:tc>
        <w:tc>
          <w:tcPr>
            <w:tcW w:w="2755" w:type="dxa"/>
          </w:tcPr>
          <w:p w14:paraId="4A9A4C75" w14:textId="77777777" w:rsidR="00965454" w:rsidRPr="009349CB" w:rsidRDefault="00965454" w:rsidP="008F529F">
            <w:pPr>
              <w:spacing w:line="360" w:lineRule="auto"/>
              <w:rPr>
                <w:rStyle w:val="Strong"/>
                <w:b w:val="0"/>
                <w:bCs w:val="0"/>
              </w:rPr>
            </w:pPr>
            <w:r w:rsidRPr="009349CB">
              <w:t>Playable game where characters can move, attack the opponent, and determine a winner or loser.</w:t>
            </w:r>
          </w:p>
        </w:tc>
        <w:tc>
          <w:tcPr>
            <w:tcW w:w="1098" w:type="dxa"/>
            <w:vMerge/>
          </w:tcPr>
          <w:p w14:paraId="1C74035E" w14:textId="77777777" w:rsidR="00965454" w:rsidRPr="009349CB" w:rsidRDefault="00965454" w:rsidP="008F529F">
            <w:pPr>
              <w:spacing w:line="360" w:lineRule="auto"/>
              <w:rPr>
                <w:rStyle w:val="Strong"/>
                <w:b w:val="0"/>
                <w:bCs w:val="0"/>
              </w:rPr>
            </w:pPr>
          </w:p>
        </w:tc>
        <w:tc>
          <w:tcPr>
            <w:tcW w:w="1206" w:type="dxa"/>
            <w:vMerge/>
          </w:tcPr>
          <w:p w14:paraId="29B1DEFA" w14:textId="77777777" w:rsidR="00965454" w:rsidRPr="009349CB" w:rsidRDefault="00965454" w:rsidP="008F529F">
            <w:pPr>
              <w:spacing w:line="360" w:lineRule="auto"/>
              <w:rPr>
                <w:rStyle w:val="Strong"/>
                <w:b w:val="0"/>
                <w:bCs w:val="0"/>
              </w:rPr>
            </w:pPr>
          </w:p>
        </w:tc>
        <w:tc>
          <w:tcPr>
            <w:tcW w:w="1206" w:type="dxa"/>
            <w:vMerge/>
          </w:tcPr>
          <w:p w14:paraId="27C3EEA5" w14:textId="77777777" w:rsidR="00965454" w:rsidRPr="009349CB" w:rsidRDefault="00965454" w:rsidP="008F529F">
            <w:pPr>
              <w:spacing w:line="360" w:lineRule="auto"/>
              <w:rPr>
                <w:rStyle w:val="Strong"/>
                <w:b w:val="0"/>
                <w:bCs w:val="0"/>
              </w:rPr>
            </w:pPr>
          </w:p>
        </w:tc>
      </w:tr>
      <w:tr w:rsidR="00965454" w:rsidRPr="009349CB" w14:paraId="57F547B6" w14:textId="77777777" w:rsidTr="008F529F">
        <w:tc>
          <w:tcPr>
            <w:tcW w:w="1206" w:type="dxa"/>
          </w:tcPr>
          <w:p w14:paraId="7974BA43" w14:textId="77777777" w:rsidR="00965454" w:rsidRPr="009349CB" w:rsidRDefault="00965454" w:rsidP="008F529F">
            <w:pPr>
              <w:spacing w:line="360" w:lineRule="auto"/>
              <w:rPr>
                <w:rStyle w:val="Strong"/>
                <w:b w:val="0"/>
                <w:bCs w:val="0"/>
              </w:rPr>
            </w:pPr>
            <w:r w:rsidRPr="009349CB">
              <w:rPr>
                <w:rStyle w:val="Strong"/>
                <w:b w:val="0"/>
                <w:bCs w:val="0"/>
              </w:rPr>
              <w:t>Production</w:t>
            </w:r>
          </w:p>
        </w:tc>
        <w:tc>
          <w:tcPr>
            <w:tcW w:w="1614" w:type="dxa"/>
          </w:tcPr>
          <w:p w14:paraId="0E1A8F35" w14:textId="77777777" w:rsidR="00965454" w:rsidRPr="009349CB" w:rsidRDefault="00965454" w:rsidP="008F529F">
            <w:pPr>
              <w:spacing w:line="360" w:lineRule="auto"/>
              <w:rPr>
                <w:rStyle w:val="Strong"/>
                <w:b w:val="0"/>
                <w:bCs w:val="0"/>
              </w:rPr>
            </w:pPr>
            <w:r w:rsidRPr="009349CB">
              <w:rPr>
                <w:rStyle w:val="Strong"/>
                <w:b w:val="0"/>
                <w:bCs w:val="0"/>
              </w:rPr>
              <w:t>Create assets</w:t>
            </w:r>
          </w:p>
        </w:tc>
        <w:tc>
          <w:tcPr>
            <w:tcW w:w="2755" w:type="dxa"/>
          </w:tcPr>
          <w:p w14:paraId="2BF4A944" w14:textId="77777777" w:rsidR="00965454" w:rsidRPr="009349CB" w:rsidRDefault="00965454" w:rsidP="008F529F">
            <w:pPr>
              <w:spacing w:line="360" w:lineRule="auto"/>
              <w:rPr>
                <w:rStyle w:val="Strong"/>
                <w:b w:val="0"/>
                <w:bCs w:val="0"/>
              </w:rPr>
            </w:pPr>
            <w:r w:rsidRPr="009349CB">
              <w:rPr>
                <w:rStyle w:val="Strong"/>
                <w:b w:val="0"/>
                <w:bCs w:val="0"/>
              </w:rPr>
              <w:t>Characters, background, UI, level design, sound &amp; music</w:t>
            </w:r>
          </w:p>
        </w:tc>
        <w:tc>
          <w:tcPr>
            <w:tcW w:w="1098" w:type="dxa"/>
            <w:vMerge w:val="restart"/>
          </w:tcPr>
          <w:p w14:paraId="640E5457" w14:textId="77777777" w:rsidR="00965454" w:rsidRPr="009349CB" w:rsidRDefault="00965454" w:rsidP="008F529F">
            <w:pPr>
              <w:spacing w:line="360" w:lineRule="auto"/>
              <w:rPr>
                <w:rStyle w:val="Strong"/>
                <w:b w:val="0"/>
                <w:bCs w:val="0"/>
              </w:rPr>
            </w:pPr>
            <w:r w:rsidRPr="009349CB">
              <w:rPr>
                <w:rStyle w:val="Strong"/>
                <w:b w:val="0"/>
                <w:bCs w:val="0"/>
              </w:rPr>
              <w:t>8 weeks</w:t>
            </w:r>
          </w:p>
        </w:tc>
        <w:tc>
          <w:tcPr>
            <w:tcW w:w="1206" w:type="dxa"/>
            <w:vMerge w:val="restart"/>
          </w:tcPr>
          <w:p w14:paraId="14C6881E" w14:textId="77777777" w:rsidR="00965454" w:rsidRPr="009349CB" w:rsidRDefault="00965454" w:rsidP="008F529F">
            <w:pPr>
              <w:spacing w:line="360" w:lineRule="auto"/>
              <w:rPr>
                <w:rStyle w:val="Strong"/>
                <w:b w:val="0"/>
                <w:bCs w:val="0"/>
              </w:rPr>
            </w:pPr>
            <w:r w:rsidRPr="009349CB">
              <w:rPr>
                <w:rStyle w:val="Strong"/>
                <w:b w:val="0"/>
                <w:bCs w:val="0"/>
              </w:rPr>
              <w:t>19.03.2025</w:t>
            </w:r>
          </w:p>
        </w:tc>
        <w:tc>
          <w:tcPr>
            <w:tcW w:w="1206" w:type="dxa"/>
            <w:vMerge w:val="restart"/>
          </w:tcPr>
          <w:p w14:paraId="1F6099B4" w14:textId="77777777" w:rsidR="00965454" w:rsidRPr="009349CB" w:rsidRDefault="00965454" w:rsidP="008F529F">
            <w:pPr>
              <w:spacing w:line="360" w:lineRule="auto"/>
              <w:rPr>
                <w:rStyle w:val="Strong"/>
                <w:b w:val="0"/>
                <w:bCs w:val="0"/>
              </w:rPr>
            </w:pPr>
            <w:r w:rsidRPr="009349CB">
              <w:rPr>
                <w:rStyle w:val="Strong"/>
                <w:b w:val="0"/>
                <w:bCs w:val="0"/>
              </w:rPr>
              <w:t>22.04.2025</w:t>
            </w:r>
          </w:p>
        </w:tc>
      </w:tr>
      <w:tr w:rsidR="00965454" w:rsidRPr="009349CB" w14:paraId="22C99DFD" w14:textId="77777777" w:rsidTr="008F529F">
        <w:tc>
          <w:tcPr>
            <w:tcW w:w="1206" w:type="dxa"/>
          </w:tcPr>
          <w:p w14:paraId="77CCE93B" w14:textId="77777777" w:rsidR="00965454" w:rsidRPr="009349CB" w:rsidRDefault="00965454" w:rsidP="008F529F">
            <w:pPr>
              <w:spacing w:line="360" w:lineRule="auto"/>
              <w:rPr>
                <w:rStyle w:val="Strong"/>
                <w:b w:val="0"/>
                <w:bCs w:val="0"/>
              </w:rPr>
            </w:pPr>
            <w:r w:rsidRPr="009349CB">
              <w:rPr>
                <w:rStyle w:val="Strong"/>
                <w:b w:val="0"/>
                <w:bCs w:val="0"/>
              </w:rPr>
              <w:t>Alpha</w:t>
            </w:r>
          </w:p>
        </w:tc>
        <w:tc>
          <w:tcPr>
            <w:tcW w:w="1614" w:type="dxa"/>
          </w:tcPr>
          <w:p w14:paraId="0B1C6DA7" w14:textId="77777777" w:rsidR="00965454" w:rsidRPr="009349CB" w:rsidRDefault="00965454" w:rsidP="008F529F">
            <w:pPr>
              <w:spacing w:line="360" w:lineRule="auto"/>
              <w:rPr>
                <w:rStyle w:val="Strong"/>
                <w:b w:val="0"/>
                <w:bCs w:val="0"/>
              </w:rPr>
            </w:pPr>
            <w:r w:rsidRPr="009349CB">
              <w:rPr>
                <w:rStyle w:val="Strong"/>
                <w:b w:val="0"/>
                <w:bCs w:val="0"/>
              </w:rPr>
              <w:t>Alpha testing &amp; bug fixing</w:t>
            </w:r>
          </w:p>
        </w:tc>
        <w:tc>
          <w:tcPr>
            <w:tcW w:w="2755" w:type="dxa"/>
          </w:tcPr>
          <w:p w14:paraId="5CA764D3" w14:textId="77777777" w:rsidR="00965454" w:rsidRPr="009349CB" w:rsidRDefault="00965454" w:rsidP="008F529F">
            <w:pPr>
              <w:spacing w:line="360" w:lineRule="auto"/>
              <w:rPr>
                <w:rStyle w:val="Strong"/>
                <w:b w:val="0"/>
                <w:bCs w:val="0"/>
              </w:rPr>
            </w:pPr>
            <w:r w:rsidRPr="009349CB">
              <w:rPr>
                <w:rStyle w:val="Strong"/>
                <w:b w:val="0"/>
                <w:bCs w:val="0"/>
              </w:rPr>
              <w:t>Feature complete</w:t>
            </w:r>
          </w:p>
        </w:tc>
        <w:tc>
          <w:tcPr>
            <w:tcW w:w="1098" w:type="dxa"/>
            <w:vMerge/>
          </w:tcPr>
          <w:p w14:paraId="1CD3E598" w14:textId="77777777" w:rsidR="00965454" w:rsidRPr="009349CB" w:rsidRDefault="00965454" w:rsidP="008F529F">
            <w:pPr>
              <w:spacing w:line="360" w:lineRule="auto"/>
              <w:rPr>
                <w:rStyle w:val="Strong"/>
                <w:b w:val="0"/>
                <w:bCs w:val="0"/>
              </w:rPr>
            </w:pPr>
          </w:p>
        </w:tc>
        <w:tc>
          <w:tcPr>
            <w:tcW w:w="1206" w:type="dxa"/>
            <w:vMerge/>
          </w:tcPr>
          <w:p w14:paraId="081BC420" w14:textId="77777777" w:rsidR="00965454" w:rsidRPr="009349CB" w:rsidRDefault="00965454" w:rsidP="008F529F">
            <w:pPr>
              <w:spacing w:line="360" w:lineRule="auto"/>
              <w:rPr>
                <w:rStyle w:val="Strong"/>
                <w:b w:val="0"/>
                <w:bCs w:val="0"/>
              </w:rPr>
            </w:pPr>
          </w:p>
        </w:tc>
        <w:tc>
          <w:tcPr>
            <w:tcW w:w="1206" w:type="dxa"/>
            <w:vMerge/>
          </w:tcPr>
          <w:p w14:paraId="2C3FB32D" w14:textId="77777777" w:rsidR="00965454" w:rsidRPr="009349CB" w:rsidRDefault="00965454" w:rsidP="008F529F">
            <w:pPr>
              <w:spacing w:line="360" w:lineRule="auto"/>
              <w:rPr>
                <w:rStyle w:val="Strong"/>
                <w:b w:val="0"/>
                <w:bCs w:val="0"/>
              </w:rPr>
            </w:pPr>
          </w:p>
        </w:tc>
      </w:tr>
      <w:tr w:rsidR="00965454" w:rsidRPr="009349CB" w14:paraId="039F3DA7" w14:textId="77777777" w:rsidTr="008F529F">
        <w:tc>
          <w:tcPr>
            <w:tcW w:w="1206" w:type="dxa"/>
          </w:tcPr>
          <w:p w14:paraId="2BBEC82E" w14:textId="77777777" w:rsidR="00965454" w:rsidRPr="009349CB" w:rsidRDefault="00965454" w:rsidP="008F529F">
            <w:pPr>
              <w:spacing w:line="360" w:lineRule="auto"/>
              <w:rPr>
                <w:rStyle w:val="Strong"/>
                <w:b w:val="0"/>
                <w:bCs w:val="0"/>
              </w:rPr>
            </w:pPr>
            <w:r w:rsidRPr="009349CB">
              <w:rPr>
                <w:rStyle w:val="Strong"/>
                <w:b w:val="0"/>
                <w:bCs w:val="0"/>
              </w:rPr>
              <w:t>Beta</w:t>
            </w:r>
          </w:p>
        </w:tc>
        <w:tc>
          <w:tcPr>
            <w:tcW w:w="1614" w:type="dxa"/>
          </w:tcPr>
          <w:p w14:paraId="51125B4F" w14:textId="77777777" w:rsidR="00965454" w:rsidRPr="009349CB" w:rsidRDefault="00965454" w:rsidP="008F529F">
            <w:pPr>
              <w:spacing w:line="360" w:lineRule="auto"/>
              <w:rPr>
                <w:rStyle w:val="Strong"/>
                <w:b w:val="0"/>
                <w:bCs w:val="0"/>
              </w:rPr>
            </w:pPr>
            <w:r w:rsidRPr="009349CB">
              <w:rPr>
                <w:rStyle w:val="Strong"/>
                <w:b w:val="0"/>
                <w:bCs w:val="0"/>
              </w:rPr>
              <w:t>Balancing</w:t>
            </w:r>
          </w:p>
        </w:tc>
        <w:tc>
          <w:tcPr>
            <w:tcW w:w="2755" w:type="dxa"/>
          </w:tcPr>
          <w:p w14:paraId="4845D44B" w14:textId="77777777" w:rsidR="00965454" w:rsidRPr="009349CB" w:rsidRDefault="00965454" w:rsidP="008F529F">
            <w:pPr>
              <w:spacing w:line="360" w:lineRule="auto"/>
              <w:rPr>
                <w:rStyle w:val="Strong"/>
                <w:b w:val="0"/>
                <w:bCs w:val="0"/>
              </w:rPr>
            </w:pPr>
            <w:r w:rsidRPr="009349CB">
              <w:rPr>
                <w:rStyle w:val="Strong"/>
                <w:b w:val="0"/>
                <w:bCs w:val="0"/>
              </w:rPr>
              <w:t>Content complete</w:t>
            </w:r>
          </w:p>
        </w:tc>
        <w:tc>
          <w:tcPr>
            <w:tcW w:w="1098" w:type="dxa"/>
          </w:tcPr>
          <w:p w14:paraId="39EE1EFB" w14:textId="77777777" w:rsidR="00965454" w:rsidRPr="009349CB" w:rsidRDefault="00965454" w:rsidP="008F529F">
            <w:pPr>
              <w:spacing w:line="360" w:lineRule="auto"/>
              <w:rPr>
                <w:rStyle w:val="Strong"/>
                <w:b w:val="0"/>
                <w:bCs w:val="0"/>
              </w:rPr>
            </w:pPr>
            <w:r w:rsidRPr="009349CB">
              <w:rPr>
                <w:rStyle w:val="Strong"/>
                <w:b w:val="0"/>
                <w:bCs w:val="0"/>
              </w:rPr>
              <w:t>4 weeks</w:t>
            </w:r>
          </w:p>
        </w:tc>
        <w:tc>
          <w:tcPr>
            <w:tcW w:w="1206" w:type="dxa"/>
          </w:tcPr>
          <w:p w14:paraId="7F2765F0" w14:textId="77777777" w:rsidR="00965454" w:rsidRPr="009349CB" w:rsidRDefault="00965454" w:rsidP="008F529F">
            <w:pPr>
              <w:spacing w:line="360" w:lineRule="auto"/>
              <w:rPr>
                <w:rStyle w:val="Strong"/>
                <w:b w:val="0"/>
                <w:bCs w:val="0"/>
              </w:rPr>
            </w:pPr>
            <w:r w:rsidRPr="009349CB">
              <w:rPr>
                <w:rStyle w:val="Strong"/>
                <w:b w:val="0"/>
                <w:bCs w:val="0"/>
              </w:rPr>
              <w:t>23.04.2025</w:t>
            </w:r>
          </w:p>
        </w:tc>
        <w:tc>
          <w:tcPr>
            <w:tcW w:w="1206" w:type="dxa"/>
          </w:tcPr>
          <w:p w14:paraId="257E9177" w14:textId="77777777" w:rsidR="00965454" w:rsidRPr="009349CB" w:rsidRDefault="00965454" w:rsidP="008F529F">
            <w:pPr>
              <w:spacing w:line="360" w:lineRule="auto"/>
              <w:rPr>
                <w:rStyle w:val="Strong"/>
                <w:b w:val="0"/>
                <w:bCs w:val="0"/>
              </w:rPr>
            </w:pPr>
            <w:r w:rsidRPr="009349CB">
              <w:rPr>
                <w:rStyle w:val="Strong"/>
                <w:b w:val="0"/>
                <w:bCs w:val="0"/>
              </w:rPr>
              <w:t>20.05.2025</w:t>
            </w:r>
          </w:p>
        </w:tc>
      </w:tr>
      <w:tr w:rsidR="00965454" w:rsidRPr="009349CB" w14:paraId="3A2E6A40" w14:textId="77777777" w:rsidTr="008F529F">
        <w:tc>
          <w:tcPr>
            <w:tcW w:w="1206" w:type="dxa"/>
          </w:tcPr>
          <w:p w14:paraId="0F0CE4B8" w14:textId="77777777" w:rsidR="00965454" w:rsidRPr="009349CB" w:rsidRDefault="00965454" w:rsidP="008F529F">
            <w:pPr>
              <w:spacing w:line="360" w:lineRule="auto"/>
              <w:rPr>
                <w:rStyle w:val="Strong"/>
                <w:b w:val="0"/>
                <w:bCs w:val="0"/>
              </w:rPr>
            </w:pPr>
            <w:r w:rsidRPr="009349CB">
              <w:rPr>
                <w:rStyle w:val="Strong"/>
                <w:b w:val="0"/>
                <w:bCs w:val="0"/>
              </w:rPr>
              <w:t>Launch</w:t>
            </w:r>
          </w:p>
        </w:tc>
        <w:tc>
          <w:tcPr>
            <w:tcW w:w="1614" w:type="dxa"/>
          </w:tcPr>
          <w:p w14:paraId="7CAF3165" w14:textId="77777777" w:rsidR="00965454" w:rsidRPr="009349CB" w:rsidRDefault="00965454" w:rsidP="008F529F">
            <w:pPr>
              <w:spacing w:line="360" w:lineRule="auto"/>
              <w:rPr>
                <w:rStyle w:val="Strong"/>
                <w:b w:val="0"/>
                <w:bCs w:val="0"/>
              </w:rPr>
            </w:pPr>
            <w:r w:rsidRPr="009349CB">
              <w:rPr>
                <w:rStyle w:val="Strong"/>
                <w:b w:val="0"/>
                <w:bCs w:val="0"/>
              </w:rPr>
              <w:t>Final polish</w:t>
            </w:r>
          </w:p>
        </w:tc>
        <w:tc>
          <w:tcPr>
            <w:tcW w:w="2755" w:type="dxa"/>
          </w:tcPr>
          <w:p w14:paraId="6806E5A0" w14:textId="77777777" w:rsidR="00965454" w:rsidRPr="009349CB" w:rsidRDefault="00965454" w:rsidP="008F529F">
            <w:pPr>
              <w:spacing w:line="360" w:lineRule="auto"/>
              <w:rPr>
                <w:rStyle w:val="Strong"/>
                <w:b w:val="0"/>
                <w:bCs w:val="0"/>
              </w:rPr>
            </w:pPr>
          </w:p>
        </w:tc>
        <w:tc>
          <w:tcPr>
            <w:tcW w:w="1098" w:type="dxa"/>
          </w:tcPr>
          <w:p w14:paraId="6BA427BA" w14:textId="77777777" w:rsidR="00965454" w:rsidRPr="009349CB" w:rsidRDefault="00965454" w:rsidP="008F529F">
            <w:pPr>
              <w:spacing w:line="360" w:lineRule="auto"/>
              <w:rPr>
                <w:rStyle w:val="Strong"/>
                <w:b w:val="0"/>
                <w:bCs w:val="0"/>
              </w:rPr>
            </w:pPr>
            <w:r w:rsidRPr="009349CB">
              <w:rPr>
                <w:rStyle w:val="Strong"/>
                <w:b w:val="0"/>
                <w:bCs w:val="0"/>
              </w:rPr>
              <w:t>2 weeks</w:t>
            </w:r>
          </w:p>
        </w:tc>
        <w:tc>
          <w:tcPr>
            <w:tcW w:w="1206" w:type="dxa"/>
          </w:tcPr>
          <w:p w14:paraId="13950D66" w14:textId="77777777" w:rsidR="00965454" w:rsidRPr="009349CB" w:rsidRDefault="00965454" w:rsidP="008F529F">
            <w:pPr>
              <w:spacing w:line="360" w:lineRule="auto"/>
              <w:rPr>
                <w:rStyle w:val="Strong"/>
                <w:b w:val="0"/>
                <w:bCs w:val="0"/>
              </w:rPr>
            </w:pPr>
            <w:r w:rsidRPr="009349CB">
              <w:rPr>
                <w:rStyle w:val="Strong"/>
                <w:b w:val="0"/>
                <w:bCs w:val="0"/>
              </w:rPr>
              <w:t>21.05.2025</w:t>
            </w:r>
          </w:p>
        </w:tc>
        <w:tc>
          <w:tcPr>
            <w:tcW w:w="1206" w:type="dxa"/>
          </w:tcPr>
          <w:p w14:paraId="582FBB39" w14:textId="77777777" w:rsidR="00965454" w:rsidRPr="009349CB" w:rsidRDefault="00965454" w:rsidP="008F529F">
            <w:pPr>
              <w:spacing w:line="360" w:lineRule="auto"/>
              <w:rPr>
                <w:rStyle w:val="Strong"/>
                <w:b w:val="0"/>
                <w:bCs w:val="0"/>
              </w:rPr>
            </w:pPr>
            <w:r w:rsidRPr="009349CB">
              <w:rPr>
                <w:rStyle w:val="Strong"/>
                <w:b w:val="0"/>
                <w:bCs w:val="0"/>
              </w:rPr>
              <w:t>04.06.2025</w:t>
            </w:r>
          </w:p>
        </w:tc>
      </w:tr>
    </w:tbl>
    <w:p w14:paraId="4B285B75" w14:textId="0C658EF0" w:rsidR="003613B4" w:rsidRPr="009349CB" w:rsidRDefault="003613B4" w:rsidP="003613B4">
      <w:pPr>
        <w:rPr>
          <w:rStyle w:val="Strong"/>
          <w:b w:val="0"/>
          <w:bCs w:val="0"/>
        </w:rPr>
      </w:pPr>
    </w:p>
    <w:p w14:paraId="38BDB658" w14:textId="77777777" w:rsidR="00AA74F1" w:rsidRPr="009349CB" w:rsidRDefault="00AA74F1" w:rsidP="003613B4">
      <w:pPr>
        <w:rPr>
          <w:rStyle w:val="Strong"/>
          <w:b w:val="0"/>
          <w:bCs w:val="0"/>
        </w:rPr>
      </w:pPr>
    </w:p>
    <w:p w14:paraId="48D44BBA" w14:textId="7573023D" w:rsidR="005816D6" w:rsidRPr="009349CB" w:rsidRDefault="005C2C4C" w:rsidP="003E2F83">
      <w:pPr>
        <w:pStyle w:val="Heading2"/>
        <w:rPr>
          <w:rStyle w:val="Strong"/>
          <w:b w:val="0"/>
          <w:bCs w:val="0"/>
        </w:rPr>
      </w:pPr>
      <w:r w:rsidRPr="009349CB">
        <w:rPr>
          <w:rStyle w:val="Strong"/>
          <w:b w:val="0"/>
          <w:bCs w:val="0"/>
        </w:rPr>
        <w:t>Game g</w:t>
      </w:r>
      <w:r w:rsidR="007729E6" w:rsidRPr="009349CB">
        <w:rPr>
          <w:rStyle w:val="Strong"/>
          <w:b w:val="0"/>
          <w:bCs w:val="0"/>
        </w:rPr>
        <w:t>enre</w:t>
      </w:r>
      <w:r w:rsidRPr="009349CB">
        <w:rPr>
          <w:rStyle w:val="Strong"/>
          <w:b w:val="0"/>
          <w:bCs w:val="0"/>
        </w:rPr>
        <w:t xml:space="preserve"> </w:t>
      </w:r>
      <w:r w:rsidR="003E2F83" w:rsidRPr="009349CB">
        <w:rPr>
          <w:rStyle w:val="Strong"/>
          <w:b w:val="0"/>
          <w:bCs w:val="0"/>
        </w:rPr>
        <w:t>and theme</w:t>
      </w:r>
      <w:r w:rsidR="005816D6" w:rsidRPr="009349CB">
        <w:rPr>
          <w:rStyle w:val="Strong"/>
          <w:b w:val="0"/>
          <w:bCs w:val="0"/>
        </w:rPr>
        <w:t xml:space="preserve"> </w:t>
      </w:r>
    </w:p>
    <w:p w14:paraId="2D9FDE47" w14:textId="77777777" w:rsidR="00965454" w:rsidRPr="009349CB" w:rsidRDefault="00965454" w:rsidP="00965454">
      <w:pPr>
        <w:spacing w:line="360" w:lineRule="auto"/>
      </w:pPr>
      <w:r w:rsidRPr="009349CB">
        <w:t>Mythos grant is a fast-paced, 1v1 fighting game that blends dynamic platforming with strategic sword combat. The theme is inspired by an academic setting mixed with mythological stories. The stages and music will reflect this theme, blending modern and ancient aesthetics. The soundtrack will combine traditional instruments with electronic beats.</w:t>
      </w:r>
    </w:p>
    <w:p w14:paraId="08833BF5" w14:textId="77777777" w:rsidR="00965454" w:rsidRPr="009349CB" w:rsidRDefault="00965454" w:rsidP="00965454"/>
    <w:p w14:paraId="22B192B2" w14:textId="77777777" w:rsidR="003613B4" w:rsidRPr="009349CB" w:rsidRDefault="003613B4" w:rsidP="005816D6">
      <w:pPr>
        <w:rPr>
          <w:rStyle w:val="Strong"/>
          <w:b w:val="0"/>
          <w:bCs w:val="0"/>
        </w:rPr>
      </w:pPr>
    </w:p>
    <w:p w14:paraId="0FC81B4E" w14:textId="16730FAF" w:rsidR="003613B4" w:rsidRPr="009349CB" w:rsidRDefault="007729E6" w:rsidP="003613B4">
      <w:pPr>
        <w:pStyle w:val="Heading2"/>
        <w:rPr>
          <w:rStyle w:val="Strong"/>
          <w:b w:val="0"/>
          <w:bCs w:val="0"/>
        </w:rPr>
      </w:pPr>
      <w:r w:rsidRPr="009349CB">
        <w:rPr>
          <w:rStyle w:val="Strong"/>
          <w:b w:val="0"/>
          <w:bCs w:val="0"/>
        </w:rPr>
        <w:lastRenderedPageBreak/>
        <w:t>Game Mechanics</w:t>
      </w:r>
      <w:r w:rsidR="004F4A37" w:rsidRPr="009349CB">
        <w:rPr>
          <w:rStyle w:val="Strong"/>
          <w:b w:val="0"/>
          <w:bCs w:val="0"/>
        </w:rPr>
        <w:t>,</w:t>
      </w:r>
      <w:r w:rsidR="005C2C4C" w:rsidRPr="009349CB">
        <w:rPr>
          <w:rStyle w:val="Strong"/>
          <w:b w:val="0"/>
          <w:bCs w:val="0"/>
        </w:rPr>
        <w:t xml:space="preserve"> </w:t>
      </w:r>
      <w:r w:rsidR="003E2F83" w:rsidRPr="009349CB">
        <w:rPr>
          <w:rStyle w:val="Strong"/>
          <w:b w:val="0"/>
          <w:bCs w:val="0"/>
        </w:rPr>
        <w:t>player goal</w:t>
      </w:r>
      <w:r w:rsidR="004F4A37" w:rsidRPr="009349CB">
        <w:rPr>
          <w:rStyle w:val="Strong"/>
          <w:b w:val="0"/>
          <w:bCs w:val="0"/>
        </w:rPr>
        <w:t>, features</w:t>
      </w:r>
    </w:p>
    <w:p w14:paraId="5361EC29" w14:textId="77777777" w:rsidR="00965454" w:rsidRPr="009349CB" w:rsidRDefault="00965454" w:rsidP="00965454">
      <w:pPr>
        <w:spacing w:line="360" w:lineRule="auto"/>
        <w:rPr>
          <w:rStyle w:val="Strong"/>
          <w:b w:val="0"/>
          <w:bCs w:val="0"/>
        </w:rPr>
      </w:pPr>
      <w:r w:rsidRPr="009349CB">
        <w:t>Players control characters who can move, jump, and dash around the screen while wielding large (proportionally sized) swords to attack their opponent. Each player has a health bar; when it is depleted, they lose the game. The goal of each player is to deplete the opponent’s health before their own. The swords will be able to slash (rotation), stab (direct attack) and parry (timed swing or button push). Each sword user will also have a special ability that affects how they approach their opponent. The abilities are mostly statistical through buffs or debuffs. Each character will therefore have different attack, movement and defensive stats. Examples of abilities include slowing the opponent on a successful hit, extending the duration of a hitbox, and healing upon attacking an opponent. The game will feature local multiplayer, requiring players to either share a keyboard (using separate key bindings) or use an external controller.</w:t>
      </w:r>
    </w:p>
    <w:p w14:paraId="4218673E" w14:textId="77777777" w:rsidR="00AA74F1" w:rsidRPr="009349CB" w:rsidRDefault="00AA74F1" w:rsidP="00AA74F1">
      <w:pPr>
        <w:rPr>
          <w:rStyle w:val="Strong"/>
          <w:b w:val="0"/>
          <w:bCs w:val="0"/>
        </w:rPr>
      </w:pPr>
    </w:p>
    <w:p w14:paraId="4CE77B1B" w14:textId="14217FBA" w:rsidR="003E2F83" w:rsidRPr="009349CB" w:rsidRDefault="003E2F83" w:rsidP="003E2F83">
      <w:pPr>
        <w:pStyle w:val="Heading2"/>
        <w:rPr>
          <w:rStyle w:val="Strong"/>
          <w:b w:val="0"/>
          <w:bCs w:val="0"/>
        </w:rPr>
      </w:pPr>
      <w:r w:rsidRPr="009349CB">
        <w:rPr>
          <w:rStyle w:val="Strong"/>
          <w:b w:val="0"/>
          <w:bCs w:val="0"/>
        </w:rPr>
        <w:t>Key technical elements</w:t>
      </w:r>
    </w:p>
    <w:p w14:paraId="3C8AF2A9" w14:textId="77777777" w:rsidR="00965454" w:rsidRPr="009349CB" w:rsidRDefault="00965454" w:rsidP="00965454">
      <w:pPr>
        <w:spacing w:line="360" w:lineRule="auto"/>
      </w:pPr>
      <w:r w:rsidRPr="009349CB">
        <w:t>The game will be programmed in Godot v4.3, with art, sound, and music either AI-generated or sourced from online assets.</w:t>
      </w:r>
    </w:p>
    <w:p w14:paraId="5F7C3204" w14:textId="77777777" w:rsidR="005816D6" w:rsidRPr="009349CB" w:rsidRDefault="005816D6" w:rsidP="007729E6">
      <w:pPr>
        <w:rPr>
          <w:rStyle w:val="Strong"/>
          <w:b w:val="0"/>
          <w:bCs w:val="0"/>
        </w:rPr>
      </w:pPr>
    </w:p>
    <w:p w14:paraId="5547BF83" w14:textId="77777777" w:rsidR="00965454" w:rsidRPr="009349CB" w:rsidRDefault="00965454" w:rsidP="007729E6">
      <w:pPr>
        <w:rPr>
          <w:rStyle w:val="Strong"/>
          <w:b w:val="0"/>
          <w:bCs w:val="0"/>
        </w:rPr>
      </w:pPr>
    </w:p>
    <w:p w14:paraId="59BEFA7F" w14:textId="77777777" w:rsidR="007729E6" w:rsidRPr="009349CB" w:rsidRDefault="007729E6" w:rsidP="003613B4">
      <w:pPr>
        <w:pStyle w:val="Heading2"/>
        <w:rPr>
          <w:rStyle w:val="Strong"/>
          <w:b w:val="0"/>
          <w:bCs w:val="0"/>
        </w:rPr>
      </w:pPr>
      <w:r w:rsidRPr="009349CB">
        <w:rPr>
          <w:rStyle w:val="Strong"/>
          <w:b w:val="0"/>
          <w:bCs w:val="0"/>
        </w:rPr>
        <w:t>Art style</w:t>
      </w:r>
    </w:p>
    <w:p w14:paraId="293A7CA8" w14:textId="77777777" w:rsidR="00965454" w:rsidRPr="009349CB" w:rsidRDefault="00965454" w:rsidP="00965454">
      <w:pPr>
        <w:spacing w:line="360" w:lineRule="auto"/>
        <w:rPr>
          <w:noProof/>
        </w:rPr>
      </w:pPr>
      <w:r w:rsidRPr="009349CB">
        <w:t>The game features a cartoonish art style. Characters have a distinctively limbless design, with their head, hands, and feet invisibly linked to their torso (inspired by Rayman). This design influences their movement and interactions with opponents' swords. Attire is inspired by the nationality of the sword each character uses. Stages—including backgrounds, walls, and platforms—are inspired by academic settings such as libraries, science labs, courtyards, cafeterias, PC labs, and auditoriums.</w:t>
      </w:r>
      <w:r w:rsidRPr="009349CB">
        <w:rPr>
          <w:noProof/>
        </w:rPr>
        <w:t xml:space="preserve">  </w:t>
      </w:r>
    </w:p>
    <w:p w14:paraId="6FF1C5B4" w14:textId="77777777" w:rsidR="00965454" w:rsidRPr="009349CB" w:rsidRDefault="00965454" w:rsidP="00965454"/>
    <w:p w14:paraId="38616DA8" w14:textId="77777777" w:rsidR="007729E6" w:rsidRPr="009349CB" w:rsidRDefault="007729E6" w:rsidP="007729E6">
      <w:pPr>
        <w:rPr>
          <w:rStyle w:val="Strong"/>
          <w:b w:val="0"/>
          <w:bCs w:val="0"/>
          <w:color w:val="365F91" w:themeColor="accent1" w:themeShade="BF"/>
        </w:rPr>
      </w:pPr>
      <w:r w:rsidRPr="009349CB">
        <w:rPr>
          <w:noProof/>
        </w:rPr>
        <w:t xml:space="preserve">  </w:t>
      </w:r>
    </w:p>
    <w:p w14:paraId="0CB8A498" w14:textId="77F89722" w:rsidR="007729E6" w:rsidRPr="009349CB" w:rsidRDefault="007729E6" w:rsidP="008C7815">
      <w:pPr>
        <w:pStyle w:val="Heading2"/>
        <w:rPr>
          <w:rStyle w:val="Strong"/>
          <w:b w:val="0"/>
          <w:bCs w:val="0"/>
        </w:rPr>
      </w:pPr>
      <w:r w:rsidRPr="009349CB">
        <w:rPr>
          <w:rStyle w:val="Strong"/>
          <w:b w:val="0"/>
          <w:bCs w:val="0"/>
        </w:rPr>
        <w:t>Story (World/Environment/Characters)</w:t>
      </w:r>
      <w:r w:rsidR="005C2C4C" w:rsidRPr="009349CB">
        <w:rPr>
          <w:rStyle w:val="Strong"/>
          <w:b w:val="0"/>
          <w:bCs w:val="0"/>
        </w:rPr>
        <w:t xml:space="preserve"> </w:t>
      </w:r>
    </w:p>
    <w:p w14:paraId="41949AB0" w14:textId="77777777" w:rsidR="00965454" w:rsidRPr="009349CB" w:rsidRDefault="00965454" w:rsidP="00965454">
      <w:pPr>
        <w:spacing w:line="360" w:lineRule="auto"/>
      </w:pPr>
      <w:r w:rsidRPr="009349CB">
        <w:t>Players take control of characters armed with legendary sword relics, each imbued with unique abilities that reflect their historical significance.</w:t>
      </w:r>
    </w:p>
    <w:p w14:paraId="7CFF2A20" w14:textId="77777777" w:rsidR="00965454" w:rsidRPr="009349CB" w:rsidRDefault="00965454" w:rsidP="00965454">
      <w:pPr>
        <w:spacing w:line="360" w:lineRule="auto"/>
        <w:rPr>
          <w:rStyle w:val="Strong"/>
          <w:b w:val="0"/>
          <w:bCs w:val="0"/>
        </w:rPr>
      </w:pPr>
      <w:r w:rsidRPr="009349CB">
        <w:rPr>
          <w:rStyle w:val="Strong"/>
          <w:b w:val="0"/>
          <w:bCs w:val="0"/>
        </w:rPr>
        <w:t>Story: Historians reach an impasse over which ancient myth merits further research—and when scholarly debate falls short, there’s only one way to settle it. In a one-off, high-stakes tournament, rival historians armed with legendary sword relics duel for supremacy. The winner’s field of study secures the coveted grant money, ensuring their myth will be explored, and celebrated.</w:t>
      </w:r>
    </w:p>
    <w:p w14:paraId="640005CF" w14:textId="77777777" w:rsidR="00965454" w:rsidRPr="009349CB" w:rsidRDefault="00965454" w:rsidP="00965454">
      <w:pPr>
        <w:spacing w:line="360" w:lineRule="auto"/>
      </w:pPr>
      <w:r w:rsidRPr="009349CB">
        <w:lastRenderedPageBreak/>
        <w:t xml:space="preserve">Environment: The arenas blend classical academia with mythic battlegrounds, ranging from ancient temples and historic cities to various rooms across a modern campus. </w:t>
      </w:r>
    </w:p>
    <w:p w14:paraId="6FEBBD86" w14:textId="77777777" w:rsidR="00965454" w:rsidRPr="009349CB" w:rsidRDefault="00965454" w:rsidP="00965454">
      <w:pPr>
        <w:spacing w:line="360" w:lineRule="auto"/>
      </w:pPr>
      <w:r w:rsidRPr="009349CB">
        <w:t>Character: Each character represents a different mythos, bringing their own research, pride, and unique sword-fighting techniques into battle.</w:t>
      </w:r>
    </w:p>
    <w:p w14:paraId="5E60C5E4" w14:textId="77777777" w:rsidR="00965454" w:rsidRPr="009349CB" w:rsidRDefault="00965454" w:rsidP="00965454"/>
    <w:p w14:paraId="228F178A" w14:textId="77777777" w:rsidR="008C7815" w:rsidRPr="009349CB" w:rsidRDefault="008C7815" w:rsidP="008C7815"/>
    <w:p w14:paraId="3D71BB73" w14:textId="06EB68E4" w:rsidR="007729E6" w:rsidRPr="009349CB" w:rsidRDefault="007729E6" w:rsidP="008C7815">
      <w:pPr>
        <w:pStyle w:val="Heading2"/>
        <w:rPr>
          <w:rStyle w:val="Strong"/>
          <w:b w:val="0"/>
          <w:bCs w:val="0"/>
        </w:rPr>
      </w:pPr>
      <w:r w:rsidRPr="009349CB">
        <w:rPr>
          <w:rStyle w:val="Strong"/>
          <w:b w:val="0"/>
          <w:bCs w:val="0"/>
        </w:rPr>
        <w:t>Market positioning</w:t>
      </w:r>
      <w:r w:rsidR="003E2F83" w:rsidRPr="009349CB">
        <w:rPr>
          <w:rStyle w:val="Strong"/>
          <w:b w:val="0"/>
          <w:bCs w:val="0"/>
        </w:rPr>
        <w:t>, t</w:t>
      </w:r>
      <w:r w:rsidRPr="009349CB">
        <w:rPr>
          <w:rStyle w:val="Strong"/>
          <w:b w:val="0"/>
          <w:bCs w:val="0"/>
        </w:rPr>
        <w:t>arget Platform, revenue and distribution model</w:t>
      </w:r>
    </w:p>
    <w:p w14:paraId="44F70A09" w14:textId="77777777" w:rsidR="00965454" w:rsidRPr="009349CB" w:rsidRDefault="00965454" w:rsidP="00965454">
      <w:pPr>
        <w:spacing w:line="360" w:lineRule="auto"/>
      </w:pPr>
      <w:r w:rsidRPr="009349CB">
        <w:t>Mythos Grant is positioned as a competitive 1v1 fighting game with fast, fluid movement inspired by Super Smash Bros. Ultimate, Super Smash Bros. Melee, and Celeste. It targets players who enjoy technical gameplay, precise movement, and strategic combat, offering a fresh twist by introducing mythological themes and unique interactions.</w:t>
      </w:r>
    </w:p>
    <w:p w14:paraId="00BBF01C" w14:textId="77777777" w:rsidR="00965454" w:rsidRPr="009349CB" w:rsidRDefault="00965454" w:rsidP="00965454"/>
    <w:p w14:paraId="0912FD8A" w14:textId="77777777" w:rsidR="00965454" w:rsidRPr="009349CB" w:rsidRDefault="00965454" w:rsidP="00965454">
      <w:pPr>
        <w:spacing w:line="360" w:lineRule="auto"/>
      </w:pPr>
      <w:r w:rsidRPr="009349CB">
        <w:t>Platform: The game will initially be developed for PC (Windows) with local multiplayer support. Controller compatibility is a secondary priority but may be implemented to provide a familiar experience for fighting game enthusiasts.</w:t>
      </w:r>
    </w:p>
    <w:p w14:paraId="389541FE" w14:textId="77777777" w:rsidR="00965454" w:rsidRPr="009349CB" w:rsidRDefault="00965454" w:rsidP="00965454">
      <w:pPr>
        <w:spacing w:line="360" w:lineRule="auto"/>
      </w:pPr>
    </w:p>
    <w:p w14:paraId="51118337" w14:textId="77777777" w:rsidR="00965454" w:rsidRPr="009349CB" w:rsidRDefault="00965454" w:rsidP="00965454">
      <w:pPr>
        <w:spacing w:line="360" w:lineRule="auto"/>
      </w:pPr>
      <w:r w:rsidRPr="009349CB">
        <w:t>Distribution: The plan is to release the game as a downloadable title on itch.io, with potential expansion to be determined.</w:t>
      </w:r>
    </w:p>
    <w:p w14:paraId="5B272DC0" w14:textId="77777777" w:rsidR="00965454" w:rsidRPr="009349CB" w:rsidRDefault="00965454" w:rsidP="00965454"/>
    <w:p w14:paraId="1610ADA3" w14:textId="77777777" w:rsidR="007729E6" w:rsidRPr="009349CB" w:rsidRDefault="007729E6" w:rsidP="007729E6">
      <w:pPr>
        <w:rPr>
          <w:rStyle w:val="Strong"/>
          <w:b w:val="0"/>
          <w:bCs w:val="0"/>
        </w:rPr>
      </w:pPr>
    </w:p>
    <w:p w14:paraId="178799B7" w14:textId="7CA6607B" w:rsidR="003613B4" w:rsidRPr="009349CB" w:rsidRDefault="003613B4" w:rsidP="0083563E">
      <w:pPr>
        <w:pStyle w:val="Heading2"/>
      </w:pPr>
      <w:r w:rsidRPr="009349CB">
        <w:t>Concept sketch</w:t>
      </w:r>
    </w:p>
    <w:p w14:paraId="0B212E6F" w14:textId="751A60EF" w:rsidR="0083563E" w:rsidRPr="009349CB" w:rsidRDefault="0083563E" w:rsidP="0083563E"/>
    <w:p w14:paraId="12FF1372" w14:textId="6AD1BC52" w:rsidR="004155EA" w:rsidRPr="009349CB" w:rsidRDefault="00E92DC0" w:rsidP="0083563E">
      <w:r>
        <w:t>No concept sketch but plans are based on movement and interactions from Super smash ultimate, dash mechanics from Celeste, and a custom sword mechanic.</w:t>
      </w:r>
    </w:p>
    <w:p w14:paraId="1CBF934A" w14:textId="77777777" w:rsidR="00CE48B0" w:rsidRPr="003613B4" w:rsidRDefault="00CE48B0" w:rsidP="00CE48B0">
      <w:pPr>
        <w:rPr>
          <w:lang w:eastAsia="en-US"/>
        </w:rPr>
      </w:pPr>
    </w:p>
    <w:p w14:paraId="67BCBC45" w14:textId="77777777" w:rsidR="005C2C4C" w:rsidRPr="003613B4" w:rsidRDefault="005C2C4C">
      <w:pPr>
        <w:rPr>
          <w:rFonts w:asciiTheme="majorHAnsi" w:eastAsiaTheme="majorEastAsia" w:hAnsiTheme="majorHAnsi" w:cstheme="majorBidi"/>
          <w:color w:val="365F91" w:themeColor="accent1" w:themeShade="BF"/>
          <w:sz w:val="32"/>
          <w:szCs w:val="32"/>
        </w:rPr>
      </w:pPr>
      <w:r w:rsidRPr="003613B4">
        <w:br w:type="page"/>
      </w:r>
    </w:p>
    <w:p w14:paraId="7C823BB2" w14:textId="51C75961" w:rsidR="007729E6" w:rsidRPr="003613B4" w:rsidRDefault="005C2C4C" w:rsidP="0083563E">
      <w:pPr>
        <w:pStyle w:val="Heading1"/>
      </w:pPr>
      <w:bookmarkStart w:id="1" w:name="_Toc199281864"/>
      <w:r w:rsidRPr="003613B4">
        <w:lastRenderedPageBreak/>
        <w:t xml:space="preserve">Milestone 2: </w:t>
      </w:r>
      <w:r w:rsidR="007729E6" w:rsidRPr="003613B4">
        <w:t>Design</w:t>
      </w:r>
      <w:bookmarkEnd w:id="1"/>
    </w:p>
    <w:p w14:paraId="2B391640" w14:textId="77777777" w:rsidR="0083563E" w:rsidRPr="003613B4" w:rsidRDefault="0083563E" w:rsidP="0083563E">
      <w:pPr>
        <w:pStyle w:val="Title"/>
        <w:rPr>
          <w:sz w:val="10"/>
          <w:szCs w:val="10"/>
        </w:rPr>
      </w:pPr>
    </w:p>
    <w:p w14:paraId="48174F05" w14:textId="725B4EFA" w:rsidR="007729E6" w:rsidRPr="003613B4" w:rsidRDefault="007729E6" w:rsidP="004F4A37">
      <w:pPr>
        <w:pStyle w:val="Heading2"/>
      </w:pPr>
      <w:r w:rsidRPr="00123781">
        <w:t>Design decisions</w:t>
      </w:r>
    </w:p>
    <w:p w14:paraId="0AA85E01" w14:textId="77777777" w:rsidR="00AA50C2" w:rsidRPr="00AA50C2" w:rsidRDefault="00AA50C2" w:rsidP="00AA50C2">
      <w:r w:rsidRPr="00AA50C2">
        <w:t>The game will be a "couch co-op" multiplayer game, allowing players to compete against each other on the same server or PC. While online multiplayer is a potential future feature, the primary focus is on local multiplayer to ensure optimal performance and minimal latency, which is crucial for the fast-paced gameplay.</w:t>
      </w:r>
    </w:p>
    <w:p w14:paraId="782AF291" w14:textId="77777777" w:rsidR="00AA50C2" w:rsidRPr="00AA50C2" w:rsidRDefault="00AA50C2" w:rsidP="00AA50C2"/>
    <w:p w14:paraId="22A8AA2E" w14:textId="683F9F90" w:rsidR="00AA50C2" w:rsidRPr="00AA50C2" w:rsidRDefault="00AA50C2" w:rsidP="00AA50C2">
      <w:r w:rsidRPr="00AA50C2">
        <w:t xml:space="preserve">   Game Type:</w:t>
      </w:r>
    </w:p>
    <w:p w14:paraId="3B957C5B" w14:textId="77777777" w:rsidR="00AA50C2" w:rsidRPr="00AA50C2" w:rsidRDefault="00AA50C2" w:rsidP="00AA50C2"/>
    <w:p w14:paraId="70D07A22" w14:textId="02585971" w:rsidR="00AA50C2" w:rsidRPr="00AA50C2" w:rsidRDefault="00AA50C2" w:rsidP="00620405">
      <w:pPr>
        <w:ind w:left="480"/>
      </w:pPr>
      <w:r w:rsidRPr="00AA50C2">
        <w:t>Multiplayer: Primarily local ("couch co-op") with potential for online multiplayer in future updates.</w:t>
      </w:r>
    </w:p>
    <w:p w14:paraId="08EA6AB5" w14:textId="77777777" w:rsidR="00AA50C2" w:rsidRPr="00AA50C2" w:rsidRDefault="00AA50C2" w:rsidP="00AA50C2"/>
    <w:p w14:paraId="240C5B13" w14:textId="6B4D674E" w:rsidR="00AA50C2" w:rsidRPr="00AA50C2" w:rsidRDefault="00AA50C2" w:rsidP="00AA50C2">
      <w:r w:rsidRPr="00AA50C2">
        <w:t xml:space="preserve">        Single-Player: Not a focus, but a training</w:t>
      </w:r>
      <w:r w:rsidR="00123781">
        <w:t>/ test</w:t>
      </w:r>
      <w:r w:rsidRPr="00AA50C2">
        <w:t xml:space="preserve"> mode could be added later.</w:t>
      </w:r>
    </w:p>
    <w:p w14:paraId="090EC006" w14:textId="77777777" w:rsidR="00AA50C2" w:rsidRPr="00AA50C2" w:rsidRDefault="00AA50C2" w:rsidP="00AA50C2"/>
    <w:p w14:paraId="15E94AAC" w14:textId="77777777" w:rsidR="00AA50C2" w:rsidRPr="00AA50C2" w:rsidRDefault="00AA50C2" w:rsidP="00AA50C2">
      <w:r w:rsidRPr="00AA50C2">
        <w:t xml:space="preserve">    Visual Style:</w:t>
      </w:r>
    </w:p>
    <w:p w14:paraId="31E26D92" w14:textId="77777777" w:rsidR="00AA50C2" w:rsidRPr="00AA50C2" w:rsidRDefault="00AA50C2" w:rsidP="00AA50C2"/>
    <w:p w14:paraId="56923FA5" w14:textId="77777777" w:rsidR="00AA50C2" w:rsidRPr="00AA50C2" w:rsidRDefault="00AA50C2" w:rsidP="00AA50C2">
      <w:r w:rsidRPr="00AA50C2">
        <w:t xml:space="preserve">        The game will be 2D or 2.5D, depending on the character models.</w:t>
      </w:r>
    </w:p>
    <w:p w14:paraId="43A09354" w14:textId="77777777" w:rsidR="00AA50C2" w:rsidRPr="00AA50C2" w:rsidRDefault="00AA50C2" w:rsidP="00AA50C2"/>
    <w:p w14:paraId="0240D70F" w14:textId="7EACC15B" w:rsidR="00AA50C2" w:rsidRPr="00AA50C2" w:rsidRDefault="00AA50C2" w:rsidP="009B6024">
      <w:pPr>
        <w:ind w:left="480"/>
      </w:pPr>
      <w:r w:rsidRPr="00AA50C2">
        <w:t>The art style will be low-poly, with animations created either through manual frame-by-frame animation or 3D rigging for 2D characters (2.5D).</w:t>
      </w:r>
    </w:p>
    <w:p w14:paraId="0C871040" w14:textId="77777777" w:rsidR="00AA50C2" w:rsidRPr="00AA50C2" w:rsidRDefault="00AA50C2" w:rsidP="00AA50C2"/>
    <w:p w14:paraId="34872AC4" w14:textId="77777777" w:rsidR="00AA50C2" w:rsidRPr="00AA50C2" w:rsidRDefault="00AA50C2" w:rsidP="00AA50C2">
      <w:r w:rsidRPr="00AA50C2">
        <w:t xml:space="preserve">    Data Storage:</w:t>
      </w:r>
    </w:p>
    <w:p w14:paraId="40805E8F" w14:textId="77777777" w:rsidR="00AA50C2" w:rsidRPr="00AA50C2" w:rsidRDefault="00AA50C2" w:rsidP="00AA50C2"/>
    <w:p w14:paraId="17B87BD7" w14:textId="026BC3EC" w:rsidR="00AA50C2" w:rsidRPr="00AA50C2" w:rsidRDefault="00AA50C2" w:rsidP="009B6024">
      <w:pPr>
        <w:ind w:left="480"/>
      </w:pPr>
      <w:r w:rsidRPr="00AA50C2">
        <w:t>Data will be stored locally to minimize loading times and avoid lag spikes. Pre-loading assets will ensure smooth gameplay.</w:t>
      </w:r>
    </w:p>
    <w:p w14:paraId="1B73A7D9" w14:textId="77777777" w:rsidR="00AA50C2" w:rsidRPr="00AA50C2" w:rsidRDefault="00AA50C2" w:rsidP="00AA50C2"/>
    <w:p w14:paraId="3EFAE0E9" w14:textId="77777777" w:rsidR="00AA50C2" w:rsidRPr="00AA50C2" w:rsidRDefault="00AA50C2" w:rsidP="00AA50C2">
      <w:r w:rsidRPr="00AA50C2">
        <w:t xml:space="preserve">    Platform:</w:t>
      </w:r>
    </w:p>
    <w:p w14:paraId="39932383" w14:textId="77777777" w:rsidR="00AA50C2" w:rsidRPr="00AA50C2" w:rsidRDefault="00AA50C2" w:rsidP="00AA50C2"/>
    <w:p w14:paraId="5CC61C66" w14:textId="671F3BC6" w:rsidR="00AA50C2" w:rsidRPr="00AA50C2" w:rsidRDefault="00AA50C2" w:rsidP="009B6024">
      <w:pPr>
        <w:ind w:left="480"/>
      </w:pPr>
      <w:r w:rsidRPr="00AA50C2">
        <w:t>Initially designed for PC, but with potential for console compatibility to broaden the player base.</w:t>
      </w:r>
    </w:p>
    <w:p w14:paraId="373C5DA8" w14:textId="77777777" w:rsidR="00AA50C2" w:rsidRPr="00AA50C2" w:rsidRDefault="00AA50C2" w:rsidP="00AA50C2"/>
    <w:p w14:paraId="21E1BF63" w14:textId="77777777" w:rsidR="00AA50C2" w:rsidRPr="00AA50C2" w:rsidRDefault="00AA50C2" w:rsidP="00AA50C2">
      <w:r w:rsidRPr="00AA50C2">
        <w:t xml:space="preserve">    User Interface (UI):</w:t>
      </w:r>
    </w:p>
    <w:p w14:paraId="6C780C22" w14:textId="77777777" w:rsidR="00AA50C2" w:rsidRPr="00AA50C2" w:rsidRDefault="00AA50C2" w:rsidP="00AA50C2"/>
    <w:p w14:paraId="61122B89" w14:textId="54766604" w:rsidR="00EC0720" w:rsidRPr="00AA50C2" w:rsidRDefault="00AA50C2" w:rsidP="00AA50C2">
      <w:r w:rsidRPr="00AA50C2">
        <w:t xml:space="preserve">        The UI will be minimalist, using simple image layering to maintain the game's aesthetic.</w:t>
      </w:r>
    </w:p>
    <w:p w14:paraId="457B8773" w14:textId="77777777" w:rsidR="00AA50C2" w:rsidRDefault="00AA50C2" w:rsidP="00AA50C2"/>
    <w:p w14:paraId="3B6F4834" w14:textId="77777777" w:rsidR="007729E6" w:rsidRPr="003613B4" w:rsidRDefault="007729E6" w:rsidP="004F4A37">
      <w:pPr>
        <w:pStyle w:val="Heading2"/>
      </w:pPr>
      <w:r w:rsidRPr="00123781">
        <w:t>Features</w:t>
      </w:r>
    </w:p>
    <w:p w14:paraId="48EB068F" w14:textId="11CDA8F5" w:rsidR="00AA50C2" w:rsidRPr="00AA50C2" w:rsidRDefault="00E92DC0" w:rsidP="00AA50C2">
      <w:r>
        <w:t>T</w:t>
      </w:r>
      <w:r w:rsidR="00AA50C2" w:rsidRPr="00AA50C2">
        <w:t>he game's features are divided into must-have, should-have, and nice-to-have categories to prioritize development.</w:t>
      </w:r>
    </w:p>
    <w:p w14:paraId="7B67653A" w14:textId="77777777" w:rsidR="00AA50C2" w:rsidRPr="00AA50C2" w:rsidRDefault="00AA50C2" w:rsidP="00AA50C2">
      <w:r w:rsidRPr="00AA50C2">
        <w:t>Core Gameplay Mechanics (Must-Have):</w:t>
      </w:r>
    </w:p>
    <w:p w14:paraId="48A354A3" w14:textId="77777777" w:rsidR="00AA50C2" w:rsidRPr="00AA50C2" w:rsidRDefault="00AA50C2" w:rsidP="00AA50C2"/>
    <w:p w14:paraId="3CF2C0B7" w14:textId="77777777" w:rsidR="00AA50C2" w:rsidRPr="00AA50C2" w:rsidRDefault="00AA50C2" w:rsidP="00AA50C2">
      <w:r w:rsidRPr="00AA50C2">
        <w:t xml:space="preserve">    Movement:</w:t>
      </w:r>
    </w:p>
    <w:p w14:paraId="47D7FB9B" w14:textId="77777777" w:rsidR="00AA50C2" w:rsidRPr="00AA50C2" w:rsidRDefault="00AA50C2" w:rsidP="00AA50C2"/>
    <w:p w14:paraId="43DC3BF4" w14:textId="77777777" w:rsidR="00AA50C2" w:rsidRPr="00AA50C2" w:rsidRDefault="00AA50C2" w:rsidP="00AA50C2">
      <w:r w:rsidRPr="00AA50C2">
        <w:t xml:space="preserve">        Players can jump higher than the average platform height and dash in all 8 directions.</w:t>
      </w:r>
    </w:p>
    <w:p w14:paraId="72F4E6E4" w14:textId="77777777" w:rsidR="00AA50C2" w:rsidRPr="00AA50C2" w:rsidRDefault="00AA50C2" w:rsidP="00AA50C2"/>
    <w:p w14:paraId="384A9E35" w14:textId="529CA818" w:rsidR="00AA50C2" w:rsidRPr="00AA50C2" w:rsidRDefault="00AA50C2" w:rsidP="00AA50C2">
      <w:pPr>
        <w:ind w:left="480"/>
      </w:pPr>
      <w:r w:rsidRPr="00AA50C2">
        <w:t>Dashing can transfer momentum when interacting with platforms or walls, adding depth to movement.</w:t>
      </w:r>
    </w:p>
    <w:p w14:paraId="21A427F4" w14:textId="77777777" w:rsidR="00AA50C2" w:rsidRPr="00AA50C2" w:rsidRDefault="00AA50C2" w:rsidP="00AA50C2"/>
    <w:p w14:paraId="319D872B" w14:textId="77777777" w:rsidR="00AA50C2" w:rsidRPr="00AA50C2" w:rsidRDefault="00AA50C2" w:rsidP="00AA50C2">
      <w:r w:rsidRPr="00AA50C2">
        <w:t xml:space="preserve">        A single dash is available until the player lands or performs a wall jump.</w:t>
      </w:r>
    </w:p>
    <w:p w14:paraId="03575A10" w14:textId="77777777" w:rsidR="00AA50C2" w:rsidRPr="00AA50C2" w:rsidRDefault="00AA50C2" w:rsidP="00AA50C2"/>
    <w:p w14:paraId="4926B855" w14:textId="24C4E651" w:rsidR="00AA50C2" w:rsidRPr="00AA50C2" w:rsidRDefault="00AA50C2" w:rsidP="00AA50C2">
      <w:r w:rsidRPr="00AA50C2">
        <w:t xml:space="preserve">        </w:t>
      </w:r>
      <w:r w:rsidR="00123781">
        <w:t>There will be one</w:t>
      </w:r>
      <w:r w:rsidRPr="00AA50C2">
        <w:t xml:space="preserve"> button</w:t>
      </w:r>
      <w:r w:rsidR="00123781">
        <w:t xml:space="preserve"> for both </w:t>
      </w:r>
      <w:r w:rsidRPr="00AA50C2">
        <w:t>jump</w:t>
      </w:r>
      <w:r w:rsidR="00123781">
        <w:t xml:space="preserve"> and</w:t>
      </w:r>
      <w:r w:rsidRPr="00AA50C2">
        <w:t xml:space="preserve"> dash.</w:t>
      </w:r>
    </w:p>
    <w:p w14:paraId="6D7A6846" w14:textId="77777777" w:rsidR="00AA50C2" w:rsidRPr="00AA50C2" w:rsidRDefault="00AA50C2" w:rsidP="00AA50C2"/>
    <w:p w14:paraId="0BFF25A4" w14:textId="77777777" w:rsidR="00AA50C2" w:rsidRPr="00AA50C2" w:rsidRDefault="00AA50C2" w:rsidP="00AA50C2">
      <w:r w:rsidRPr="00AA50C2">
        <w:t xml:space="preserve">    Combat:</w:t>
      </w:r>
    </w:p>
    <w:p w14:paraId="5653C0BF" w14:textId="77777777" w:rsidR="00AA50C2" w:rsidRPr="00AA50C2" w:rsidRDefault="00AA50C2" w:rsidP="00AA50C2"/>
    <w:p w14:paraId="661633C1" w14:textId="77777777" w:rsidR="00AA50C2" w:rsidRPr="00AA50C2" w:rsidRDefault="00AA50C2" w:rsidP="00AA50C2">
      <w:r w:rsidRPr="00AA50C2">
        <w:t xml:space="preserve">        Players can swing or focus their sword.</w:t>
      </w:r>
    </w:p>
    <w:p w14:paraId="7CCC612E" w14:textId="77777777" w:rsidR="00AA50C2" w:rsidRPr="00AA50C2" w:rsidRDefault="00AA50C2" w:rsidP="00AA50C2"/>
    <w:p w14:paraId="47B91B65" w14:textId="5EE9766F" w:rsidR="00AA50C2" w:rsidRPr="00AA50C2" w:rsidRDefault="00AA50C2" w:rsidP="00AA50C2">
      <w:pPr>
        <w:ind w:left="480"/>
      </w:pPr>
      <w:r w:rsidRPr="00AA50C2">
        <w:t>The sword follows the player, either trailing behind or leading in front, depending on whether it's focused.</w:t>
      </w:r>
    </w:p>
    <w:p w14:paraId="235CCAEF" w14:textId="77777777" w:rsidR="00AA50C2" w:rsidRPr="00AA50C2" w:rsidRDefault="00AA50C2" w:rsidP="00AA50C2"/>
    <w:p w14:paraId="39E1F31D" w14:textId="1AF41D3E" w:rsidR="00AA50C2" w:rsidRPr="00AA50C2" w:rsidRDefault="00AA50C2" w:rsidP="00AA50C2">
      <w:pPr>
        <w:ind w:left="480"/>
      </w:pPr>
      <w:r w:rsidRPr="00AA50C2">
        <w:t>Sword swings gain power based on distance traveled but follow the shortest path to the target.</w:t>
      </w:r>
    </w:p>
    <w:p w14:paraId="2C387388" w14:textId="77777777" w:rsidR="00AA50C2" w:rsidRPr="00AA50C2" w:rsidRDefault="00AA50C2" w:rsidP="00AA50C2"/>
    <w:p w14:paraId="0CB4F3A3" w14:textId="11DD4E5B" w:rsidR="00AA50C2" w:rsidRPr="00AA50C2" w:rsidRDefault="00AA50C2" w:rsidP="00AA50C2">
      <w:pPr>
        <w:ind w:left="480"/>
      </w:pPr>
      <w:r w:rsidRPr="00AA50C2">
        <w:t xml:space="preserve">Parrying is possible by focusing the sword in front of the player. Successful parries stun the opponent, but parrying a </w:t>
      </w:r>
      <w:r w:rsidR="00786913">
        <w:t>swing</w:t>
      </w:r>
      <w:r w:rsidRPr="00AA50C2">
        <w:t xml:space="preserve"> causes the defender to lose </w:t>
      </w:r>
      <w:r w:rsidR="00786913">
        <w:t>to power</w:t>
      </w:r>
      <w:r w:rsidRPr="00AA50C2">
        <w:t>.</w:t>
      </w:r>
    </w:p>
    <w:p w14:paraId="14F375C8" w14:textId="77777777" w:rsidR="00AA50C2" w:rsidRPr="00AA50C2" w:rsidRDefault="00AA50C2" w:rsidP="00AA50C2"/>
    <w:p w14:paraId="5AFA2AA8" w14:textId="77777777" w:rsidR="00AA50C2" w:rsidRPr="00AA50C2" w:rsidRDefault="00AA50C2" w:rsidP="00AA50C2">
      <w:r w:rsidRPr="00AA50C2">
        <w:t xml:space="preserve">        Rock-Paper-Scissors Mechanics:</w:t>
      </w:r>
    </w:p>
    <w:p w14:paraId="4A43674A" w14:textId="77777777" w:rsidR="00AA50C2" w:rsidRPr="00AA50C2" w:rsidRDefault="00AA50C2" w:rsidP="00AA50C2"/>
    <w:p w14:paraId="16DE702E" w14:textId="1E511184" w:rsidR="00AA50C2" w:rsidRPr="00AA50C2" w:rsidRDefault="00AA50C2" w:rsidP="00AA50C2">
      <w:r w:rsidRPr="00AA50C2">
        <w:t xml:space="preserve">            </w:t>
      </w:r>
      <w:r w:rsidR="00587DE7">
        <w:t>Stab</w:t>
      </w:r>
      <w:r w:rsidRPr="00AA50C2">
        <w:t xml:space="preserve"> beats </w:t>
      </w:r>
      <w:r w:rsidR="00587DE7">
        <w:t>Swing</w:t>
      </w:r>
      <w:r w:rsidRPr="00AA50C2">
        <w:t>.</w:t>
      </w:r>
    </w:p>
    <w:p w14:paraId="6E825692" w14:textId="77777777" w:rsidR="00AA50C2" w:rsidRPr="00AA50C2" w:rsidRDefault="00AA50C2" w:rsidP="00AA50C2"/>
    <w:p w14:paraId="19401248" w14:textId="048EF42B" w:rsidR="00AA50C2" w:rsidRPr="00AA50C2" w:rsidRDefault="00AA50C2" w:rsidP="00AA50C2">
      <w:r w:rsidRPr="00AA50C2">
        <w:t xml:space="preserve">            </w:t>
      </w:r>
      <w:r w:rsidR="00587DE7">
        <w:t>Parry</w:t>
      </w:r>
      <w:r w:rsidRPr="00AA50C2">
        <w:t xml:space="preserve"> beats </w:t>
      </w:r>
      <w:r w:rsidR="00587DE7">
        <w:t>Stab</w:t>
      </w:r>
      <w:r w:rsidRPr="00AA50C2">
        <w:t>.</w:t>
      </w:r>
    </w:p>
    <w:p w14:paraId="4A0A15B8" w14:textId="77777777" w:rsidR="00AA50C2" w:rsidRPr="00AA50C2" w:rsidRDefault="00AA50C2" w:rsidP="00AA50C2"/>
    <w:p w14:paraId="7FF00B35" w14:textId="5B9C3A46" w:rsidR="00AA50C2" w:rsidRPr="00AA50C2" w:rsidRDefault="00AA50C2" w:rsidP="00AA50C2">
      <w:r w:rsidRPr="00AA50C2">
        <w:t xml:space="preserve">            </w:t>
      </w:r>
      <w:r w:rsidR="00587DE7">
        <w:t>Swing</w:t>
      </w:r>
      <w:r w:rsidRPr="00AA50C2">
        <w:t xml:space="preserve"> beats </w:t>
      </w:r>
      <w:r w:rsidR="00587DE7">
        <w:t>Parry</w:t>
      </w:r>
      <w:r w:rsidRPr="00AA50C2">
        <w:t>.</w:t>
      </w:r>
    </w:p>
    <w:p w14:paraId="36EAE884" w14:textId="77777777" w:rsidR="00AA50C2" w:rsidRPr="00AA50C2" w:rsidRDefault="00AA50C2" w:rsidP="00AA50C2"/>
    <w:p w14:paraId="6CE6D7F5" w14:textId="77777777" w:rsidR="00AA50C2" w:rsidRPr="00AA50C2" w:rsidRDefault="00AA50C2" w:rsidP="00AA50C2">
      <w:r w:rsidRPr="00AA50C2">
        <w:t xml:space="preserve">    Special Abilities:</w:t>
      </w:r>
    </w:p>
    <w:p w14:paraId="6EF7C132" w14:textId="77777777" w:rsidR="00AA50C2" w:rsidRPr="00AA50C2" w:rsidRDefault="00AA50C2" w:rsidP="00AA50C2"/>
    <w:p w14:paraId="31BB8A49" w14:textId="77777777" w:rsidR="00AA50C2" w:rsidRPr="00AA50C2" w:rsidRDefault="00AA50C2" w:rsidP="00AA50C2">
      <w:r w:rsidRPr="00AA50C2">
        <w:t xml:space="preserve">        Each sword has a unique ability, such as:</w:t>
      </w:r>
    </w:p>
    <w:p w14:paraId="02B4D463" w14:textId="77777777" w:rsidR="00AA50C2" w:rsidRPr="00AA50C2" w:rsidRDefault="00AA50C2" w:rsidP="00AA50C2"/>
    <w:p w14:paraId="6E44807A" w14:textId="77777777" w:rsidR="00AA50C2" w:rsidRPr="00AA50C2" w:rsidRDefault="00AA50C2" w:rsidP="00AA50C2">
      <w:r w:rsidRPr="00AA50C2">
        <w:t xml:space="preserve">            Harpe: Slows the opponent's movement.</w:t>
      </w:r>
    </w:p>
    <w:p w14:paraId="5501B019" w14:textId="77777777" w:rsidR="00AA50C2" w:rsidRPr="00AA50C2" w:rsidRDefault="00AA50C2" w:rsidP="00AA50C2"/>
    <w:p w14:paraId="3CCD8F84" w14:textId="77777777" w:rsidR="00AA50C2" w:rsidRPr="00AA50C2" w:rsidRDefault="00AA50C2" w:rsidP="00AA50C2">
      <w:r w:rsidRPr="00AA50C2">
        <w:t xml:space="preserve">            </w:t>
      </w:r>
      <w:proofErr w:type="spellStart"/>
      <w:r w:rsidRPr="00AA50C2">
        <w:t>Tyrfing</w:t>
      </w:r>
      <w:proofErr w:type="spellEnd"/>
      <w:r w:rsidRPr="00AA50C2">
        <w:t>: Grants additional attack power but causes exhaustion afterward.</w:t>
      </w:r>
    </w:p>
    <w:p w14:paraId="35078C07" w14:textId="77777777" w:rsidR="00AA50C2" w:rsidRPr="00AA50C2" w:rsidRDefault="00AA50C2" w:rsidP="00AA50C2"/>
    <w:p w14:paraId="7D93B08C" w14:textId="77777777" w:rsidR="00AA50C2" w:rsidRPr="00AA50C2" w:rsidRDefault="00AA50C2" w:rsidP="00AA50C2">
      <w:r w:rsidRPr="00AA50C2">
        <w:t xml:space="preserve">            Nuada: Heals the user after multiple successful hits.</w:t>
      </w:r>
    </w:p>
    <w:p w14:paraId="25E8DA0E" w14:textId="77777777" w:rsidR="00AA50C2" w:rsidRPr="00AA50C2" w:rsidRDefault="00AA50C2" w:rsidP="00AA50C2"/>
    <w:p w14:paraId="710213D7" w14:textId="77777777" w:rsidR="00AA50C2" w:rsidRPr="00AA50C2" w:rsidRDefault="00AA50C2" w:rsidP="00AA50C2">
      <w:r w:rsidRPr="00AA50C2">
        <w:t xml:space="preserve">            Zulfiqar: Performs a sweeping attack that can block enemy attacks.</w:t>
      </w:r>
    </w:p>
    <w:p w14:paraId="77C00741" w14:textId="77777777" w:rsidR="00AA50C2" w:rsidRPr="00AA50C2" w:rsidRDefault="00AA50C2" w:rsidP="00AA50C2"/>
    <w:p w14:paraId="1CE33509" w14:textId="77777777" w:rsidR="00AA50C2" w:rsidRPr="00AA50C2" w:rsidRDefault="00AA50C2" w:rsidP="00AA50C2">
      <w:r w:rsidRPr="00AA50C2">
        <w:t xml:space="preserve">            </w:t>
      </w:r>
      <w:proofErr w:type="spellStart"/>
      <w:r w:rsidRPr="00AA50C2">
        <w:t>Lævateinn</w:t>
      </w:r>
      <w:proofErr w:type="spellEnd"/>
      <w:r w:rsidRPr="00AA50C2">
        <w:t>: Confuses the opponent, randomizing their first three dashes.</w:t>
      </w:r>
    </w:p>
    <w:p w14:paraId="53766DD0" w14:textId="77777777" w:rsidR="00AA50C2" w:rsidRPr="00AA50C2" w:rsidRDefault="00AA50C2" w:rsidP="00AA50C2"/>
    <w:p w14:paraId="015FB2B6" w14:textId="77777777" w:rsidR="00AA50C2" w:rsidRPr="00AA50C2" w:rsidRDefault="00AA50C2" w:rsidP="00AA50C2">
      <w:r w:rsidRPr="00AA50C2">
        <w:t>Exploration and Progression (Should-Have):</w:t>
      </w:r>
    </w:p>
    <w:p w14:paraId="4F57A40B" w14:textId="77777777" w:rsidR="00AA50C2" w:rsidRPr="00AA50C2" w:rsidRDefault="00AA50C2" w:rsidP="00AA50C2"/>
    <w:p w14:paraId="703D0F1D" w14:textId="77777777" w:rsidR="00AA50C2" w:rsidRPr="00AA50C2" w:rsidRDefault="00AA50C2" w:rsidP="00AA50C2">
      <w:r w:rsidRPr="00AA50C2">
        <w:t xml:space="preserve">    Stages:</w:t>
      </w:r>
    </w:p>
    <w:p w14:paraId="7179BE06" w14:textId="77777777" w:rsidR="00AA50C2" w:rsidRPr="00AA50C2" w:rsidRDefault="00AA50C2" w:rsidP="00AA50C2"/>
    <w:p w14:paraId="667BDAFF" w14:textId="77777777" w:rsidR="00AA50C2" w:rsidRPr="00AA50C2" w:rsidRDefault="00AA50C2" w:rsidP="00AA50C2">
      <w:r w:rsidRPr="00AA50C2">
        <w:t xml:space="preserve">        Each stage will have a unique background and platform setup.</w:t>
      </w:r>
    </w:p>
    <w:p w14:paraId="388D5B5A" w14:textId="77777777" w:rsidR="00AA50C2" w:rsidRPr="00AA50C2" w:rsidRDefault="00AA50C2" w:rsidP="00AA50C2"/>
    <w:p w14:paraId="21F6690F" w14:textId="3FBD0F8A" w:rsidR="00AA50C2" w:rsidRPr="00AA50C2" w:rsidRDefault="00AA50C2" w:rsidP="00AA50C2">
      <w:pPr>
        <w:ind w:left="480"/>
      </w:pPr>
      <w:r w:rsidRPr="00AA50C2">
        <w:t>The winner of each match influences the next stage, adding a dynamic element to gameplay.</w:t>
      </w:r>
    </w:p>
    <w:p w14:paraId="0529245E" w14:textId="77777777" w:rsidR="00AA50C2" w:rsidRPr="00AA50C2" w:rsidRDefault="00AA50C2" w:rsidP="00AA50C2"/>
    <w:p w14:paraId="1664DB4E" w14:textId="5309E7B7" w:rsidR="00AA50C2" w:rsidRPr="00AA50C2" w:rsidRDefault="00AA50C2" w:rsidP="00AA50C2">
      <w:pPr>
        <w:ind w:left="480"/>
      </w:pPr>
      <w:r w:rsidRPr="00AA50C2">
        <w:t>Nice-to-have features include thematic elements (e.g., mythological references) and visual storytelling in the background.</w:t>
      </w:r>
    </w:p>
    <w:p w14:paraId="363DF8CF" w14:textId="77777777" w:rsidR="00AA50C2" w:rsidRPr="00AA50C2" w:rsidRDefault="00AA50C2" w:rsidP="00AA50C2"/>
    <w:p w14:paraId="027EDCE4" w14:textId="77777777" w:rsidR="00AA50C2" w:rsidRPr="00AA50C2" w:rsidRDefault="00AA50C2" w:rsidP="00AA50C2">
      <w:r w:rsidRPr="00AA50C2">
        <w:lastRenderedPageBreak/>
        <w:t xml:space="preserve">    Character Customization:</w:t>
      </w:r>
    </w:p>
    <w:p w14:paraId="57ECD970" w14:textId="77777777" w:rsidR="00AA50C2" w:rsidRPr="00AA50C2" w:rsidRDefault="00AA50C2" w:rsidP="00AA50C2"/>
    <w:p w14:paraId="345E89E3" w14:textId="77777777" w:rsidR="00AA50C2" w:rsidRPr="00AA50C2" w:rsidRDefault="00AA50C2" w:rsidP="00AA50C2">
      <w:r w:rsidRPr="00AA50C2">
        <w:t xml:space="preserve">        Players can earn in-game currency to unlock armor for their characters.</w:t>
      </w:r>
    </w:p>
    <w:p w14:paraId="29DC9F09" w14:textId="77777777" w:rsidR="00AA50C2" w:rsidRPr="00AA50C2" w:rsidRDefault="00AA50C2" w:rsidP="00AA50C2"/>
    <w:p w14:paraId="0FCDE062" w14:textId="3E0B355E" w:rsidR="00AA50C2" w:rsidRPr="00AA50C2" w:rsidRDefault="00AA50C2" w:rsidP="00AA50C2">
      <w:pPr>
        <w:ind w:left="480"/>
      </w:pPr>
      <w:r w:rsidRPr="00AA50C2">
        <w:t>After 5 victories, a player's character becomes fully armored, symbolizing their dominance.</w:t>
      </w:r>
    </w:p>
    <w:p w14:paraId="6825C759" w14:textId="77777777" w:rsidR="00AA50C2" w:rsidRPr="00AA50C2" w:rsidRDefault="00AA50C2" w:rsidP="00AA50C2"/>
    <w:p w14:paraId="0C5D8092" w14:textId="77777777" w:rsidR="00AA50C2" w:rsidRPr="00AA50C2" w:rsidRDefault="00AA50C2" w:rsidP="00AA50C2">
      <w:r w:rsidRPr="00AA50C2">
        <w:t>Accessibility and Difficulty (Must-Have):</w:t>
      </w:r>
    </w:p>
    <w:p w14:paraId="7A1A0F57" w14:textId="77777777" w:rsidR="00AA50C2" w:rsidRPr="00AA50C2" w:rsidRDefault="00AA50C2" w:rsidP="00AA50C2"/>
    <w:p w14:paraId="54CB868C" w14:textId="77777777" w:rsidR="00AA50C2" w:rsidRPr="00AA50C2" w:rsidRDefault="00AA50C2" w:rsidP="00AA50C2">
      <w:r w:rsidRPr="00AA50C2">
        <w:t xml:space="preserve">    The game's difficulty is player-driven, with no AI opponents or obstacles.</w:t>
      </w:r>
    </w:p>
    <w:p w14:paraId="1EF59223" w14:textId="77777777" w:rsidR="00AA50C2" w:rsidRPr="00AA50C2" w:rsidRDefault="00AA50C2" w:rsidP="00AA50C2"/>
    <w:p w14:paraId="4DF4040F" w14:textId="4F0B217A" w:rsidR="00AA50C2" w:rsidRPr="00AA50C2" w:rsidRDefault="00AA50C2" w:rsidP="00AA50C2">
      <w:pPr>
        <w:ind w:left="240"/>
      </w:pPr>
      <w:r w:rsidRPr="00AA50C2">
        <w:t>Character silhouettes will be distinct to ensure visibility, even for players with visual impairments.</w:t>
      </w:r>
    </w:p>
    <w:p w14:paraId="254C87E5" w14:textId="77777777" w:rsidR="00AA50C2" w:rsidRPr="00AA50C2" w:rsidRDefault="00AA50C2" w:rsidP="00AA50C2"/>
    <w:p w14:paraId="04062ADF" w14:textId="77777777" w:rsidR="00AA50C2" w:rsidRPr="00AA50C2" w:rsidRDefault="00AA50C2" w:rsidP="00AA50C2">
      <w:r w:rsidRPr="00AA50C2">
        <w:t>Voice Lines (Nice-to-Have):</w:t>
      </w:r>
    </w:p>
    <w:p w14:paraId="7BA755D8" w14:textId="77777777" w:rsidR="00AA50C2" w:rsidRPr="00AA50C2" w:rsidRDefault="00AA50C2" w:rsidP="00AA50C2"/>
    <w:p w14:paraId="5D953F72" w14:textId="5B1A70F2" w:rsidR="00AA50C2" w:rsidRPr="00AA50C2" w:rsidRDefault="00AA50C2" w:rsidP="00620405">
      <w:pPr>
        <w:ind w:left="240"/>
      </w:pPr>
      <w:r w:rsidRPr="00AA50C2">
        <w:t>Characters will have voice lines when entering the stage, adding personality and immersion.</w:t>
      </w:r>
    </w:p>
    <w:p w14:paraId="41AFDB8B" w14:textId="77777777" w:rsidR="00AA50C2" w:rsidRPr="00AA50C2" w:rsidRDefault="00AA50C2" w:rsidP="00AA50C2"/>
    <w:p w14:paraId="66CC083A" w14:textId="77777777" w:rsidR="00620405" w:rsidRDefault="00AA50C2" w:rsidP="00AA50C2">
      <w:r w:rsidRPr="00AA50C2">
        <w:t xml:space="preserve">    Example: A character might say, </w:t>
      </w:r>
    </w:p>
    <w:p w14:paraId="29094074" w14:textId="77777777" w:rsidR="00620405" w:rsidRPr="00620405" w:rsidRDefault="00620405" w:rsidP="00620405">
      <w:pPr>
        <w:ind w:firstLine="708"/>
        <w:rPr>
          <w:i/>
          <w:iCs/>
        </w:rPr>
      </w:pPr>
      <w:r w:rsidRPr="00620405">
        <w:rPr>
          <w:i/>
          <w:iCs/>
        </w:rPr>
        <w:t>“Let’s make history—by erasing yours.”</w:t>
      </w:r>
    </w:p>
    <w:p w14:paraId="16A8539F" w14:textId="418BDB68" w:rsidR="00AA50C2" w:rsidRPr="00620405" w:rsidRDefault="00620405" w:rsidP="00620405">
      <w:pPr>
        <w:ind w:firstLine="708"/>
        <w:rPr>
          <w:i/>
          <w:iCs/>
        </w:rPr>
      </w:pPr>
      <w:r w:rsidRPr="00620405">
        <w:rPr>
          <w:i/>
          <w:iCs/>
        </w:rPr>
        <w:t>“I’d cite my sources, but you won’t live to read them.”</w:t>
      </w:r>
    </w:p>
    <w:p w14:paraId="635CF244" w14:textId="665A751B" w:rsidR="00620405" w:rsidRPr="00620405" w:rsidRDefault="00620405" w:rsidP="00620405">
      <w:pPr>
        <w:ind w:firstLine="708"/>
        <w:rPr>
          <w:i/>
          <w:iCs/>
        </w:rPr>
      </w:pPr>
      <w:r w:rsidRPr="00620405">
        <w:rPr>
          <w:i/>
          <w:iCs/>
        </w:rPr>
        <w:t>“Your thesis? Flawed. Your methods? Laughable. Your fate? Sealed.”</w:t>
      </w:r>
    </w:p>
    <w:p w14:paraId="541B3ECB" w14:textId="32340455" w:rsidR="00620405" w:rsidRPr="00620405" w:rsidRDefault="00620405" w:rsidP="00620405">
      <w:pPr>
        <w:ind w:firstLine="708"/>
        <w:rPr>
          <w:i/>
          <w:iCs/>
        </w:rPr>
      </w:pPr>
      <w:r w:rsidRPr="00620405">
        <w:rPr>
          <w:i/>
          <w:iCs/>
        </w:rPr>
        <w:t>“This blade has seen centuries. You won’t last minutes.”</w:t>
      </w:r>
    </w:p>
    <w:p w14:paraId="6A760D08" w14:textId="023F461F" w:rsidR="00620405" w:rsidRDefault="00620405" w:rsidP="00620405">
      <w:pPr>
        <w:ind w:firstLine="708"/>
        <w:rPr>
          <w:i/>
          <w:iCs/>
        </w:rPr>
      </w:pPr>
      <w:r w:rsidRPr="00620405">
        <w:rPr>
          <w:i/>
          <w:iCs/>
        </w:rPr>
        <w:t xml:space="preserve">“They say </w:t>
      </w:r>
      <w:r>
        <w:rPr>
          <w:i/>
          <w:iCs/>
        </w:rPr>
        <w:t>“sword name”</w:t>
      </w:r>
      <w:r w:rsidRPr="00620405">
        <w:rPr>
          <w:i/>
          <w:iCs/>
        </w:rPr>
        <w:t xml:space="preserve"> is unbreakable. Shame you’re not.”</w:t>
      </w:r>
    </w:p>
    <w:p w14:paraId="38F605EB" w14:textId="77777777" w:rsidR="00620405" w:rsidRPr="00620405" w:rsidRDefault="00620405" w:rsidP="00620405">
      <w:pPr>
        <w:rPr>
          <w:i/>
          <w:iCs/>
        </w:rPr>
      </w:pPr>
    </w:p>
    <w:p w14:paraId="3804F7D5" w14:textId="77777777" w:rsidR="007729E6" w:rsidRPr="00620405" w:rsidRDefault="007729E6" w:rsidP="00922C93">
      <w:pPr>
        <w:pStyle w:val="Heading2"/>
      </w:pPr>
      <w:r w:rsidRPr="00123781">
        <w:t>Asset list</w:t>
      </w:r>
    </w:p>
    <w:p w14:paraId="6A0022F2" w14:textId="77777777" w:rsidR="00620405" w:rsidRPr="00620405" w:rsidRDefault="00620405" w:rsidP="00620405">
      <w:r w:rsidRPr="00620405">
        <w:t>The game will require a variety of assets, including graphics, sound, and UI elements.</w:t>
      </w:r>
    </w:p>
    <w:p w14:paraId="22497B0D" w14:textId="77777777" w:rsidR="00620405" w:rsidRPr="00620405" w:rsidRDefault="00620405" w:rsidP="00620405">
      <w:r w:rsidRPr="00620405">
        <w:t>Graphics:</w:t>
      </w:r>
    </w:p>
    <w:p w14:paraId="78027317" w14:textId="77777777" w:rsidR="00620405" w:rsidRPr="00620405" w:rsidRDefault="00620405" w:rsidP="00620405"/>
    <w:p w14:paraId="1106439A" w14:textId="77777777" w:rsidR="00620405" w:rsidRPr="00620405" w:rsidRDefault="00620405" w:rsidP="00620405">
      <w:r w:rsidRPr="00620405">
        <w:t xml:space="preserve">    Character Models: Low-poly designs, either 2D or 2.5D.</w:t>
      </w:r>
    </w:p>
    <w:p w14:paraId="385C235E" w14:textId="77777777" w:rsidR="00620405" w:rsidRPr="00620405" w:rsidRDefault="00620405" w:rsidP="00620405"/>
    <w:p w14:paraId="41C59E5F" w14:textId="77777777" w:rsidR="00620405" w:rsidRPr="00620405" w:rsidRDefault="00620405" w:rsidP="00620405">
      <w:r w:rsidRPr="00620405">
        <w:t xml:space="preserve">    Backgrounds: Unique environments for each stage.</w:t>
      </w:r>
    </w:p>
    <w:p w14:paraId="55597874" w14:textId="77777777" w:rsidR="00620405" w:rsidRPr="00620405" w:rsidRDefault="00620405" w:rsidP="00620405"/>
    <w:p w14:paraId="646EE117" w14:textId="77777777" w:rsidR="00620405" w:rsidRPr="00620405" w:rsidRDefault="00620405" w:rsidP="00620405">
      <w:r w:rsidRPr="00620405">
        <w:t xml:space="preserve">    Platforms and Walls: Customizable designs to match the stage themes.</w:t>
      </w:r>
    </w:p>
    <w:p w14:paraId="0CBE1F3A" w14:textId="77777777" w:rsidR="00620405" w:rsidRPr="00620405" w:rsidRDefault="00620405" w:rsidP="00620405"/>
    <w:p w14:paraId="74C0AED0" w14:textId="77777777" w:rsidR="00620405" w:rsidRPr="00620405" w:rsidRDefault="00620405" w:rsidP="00620405">
      <w:r w:rsidRPr="00620405">
        <w:t xml:space="preserve">    UI Elements: Health bars, menus, and buttons.</w:t>
      </w:r>
    </w:p>
    <w:p w14:paraId="1EFF4AFD" w14:textId="77777777" w:rsidR="00620405" w:rsidRPr="00620405" w:rsidRDefault="00620405" w:rsidP="00620405"/>
    <w:p w14:paraId="42EC9544" w14:textId="77777777" w:rsidR="00620405" w:rsidRPr="00620405" w:rsidRDefault="00620405" w:rsidP="00620405">
      <w:r w:rsidRPr="00620405">
        <w:t xml:space="preserve">    Weapon Models: Unique designs for each sword.</w:t>
      </w:r>
    </w:p>
    <w:p w14:paraId="092724E1" w14:textId="77777777" w:rsidR="00620405" w:rsidRPr="00620405" w:rsidRDefault="00620405" w:rsidP="00620405"/>
    <w:p w14:paraId="3DBE70AE" w14:textId="77777777" w:rsidR="00620405" w:rsidRPr="00620405" w:rsidRDefault="00620405" w:rsidP="00620405">
      <w:r w:rsidRPr="00620405">
        <w:t>Sound:</w:t>
      </w:r>
    </w:p>
    <w:p w14:paraId="4DF58BBE" w14:textId="77777777" w:rsidR="00620405" w:rsidRPr="00620405" w:rsidRDefault="00620405" w:rsidP="00620405"/>
    <w:p w14:paraId="5FFECB44" w14:textId="77777777" w:rsidR="00620405" w:rsidRPr="00620405" w:rsidRDefault="00620405" w:rsidP="00620405">
      <w:r w:rsidRPr="00620405">
        <w:t xml:space="preserve">    Background Music: Upbeat electronic music created using AI tools.</w:t>
      </w:r>
    </w:p>
    <w:p w14:paraId="4CC8E856" w14:textId="77777777" w:rsidR="00620405" w:rsidRPr="00620405" w:rsidRDefault="00620405" w:rsidP="00620405"/>
    <w:p w14:paraId="52861604" w14:textId="77777777" w:rsidR="00620405" w:rsidRPr="00620405" w:rsidRDefault="00620405" w:rsidP="00620405">
      <w:r w:rsidRPr="00620405">
        <w:t xml:space="preserve">    Sound Effects: Sword clashes, player damage, dashing, jumping, and stage transitions.</w:t>
      </w:r>
    </w:p>
    <w:p w14:paraId="7D076B12" w14:textId="77777777" w:rsidR="00620405" w:rsidRPr="00620405" w:rsidRDefault="00620405" w:rsidP="00620405"/>
    <w:p w14:paraId="20A386A7" w14:textId="77777777" w:rsidR="00620405" w:rsidRPr="00620405" w:rsidRDefault="00620405" w:rsidP="00620405">
      <w:r w:rsidRPr="00620405">
        <w:t xml:space="preserve">    Voice Lines: Short phrases for character entrances and victories.</w:t>
      </w:r>
    </w:p>
    <w:p w14:paraId="3C718AE9" w14:textId="77777777" w:rsidR="00620405" w:rsidRPr="00620405" w:rsidRDefault="00620405" w:rsidP="00620405"/>
    <w:p w14:paraId="6AEAE91B" w14:textId="77777777" w:rsidR="00620405" w:rsidRPr="00620405" w:rsidRDefault="00620405" w:rsidP="00620405">
      <w:r w:rsidRPr="00620405">
        <w:t>Other Assets:</w:t>
      </w:r>
    </w:p>
    <w:p w14:paraId="50FD9031" w14:textId="77777777" w:rsidR="00620405" w:rsidRPr="00620405" w:rsidRDefault="00620405" w:rsidP="00620405"/>
    <w:p w14:paraId="2A918A7C" w14:textId="77777777" w:rsidR="00620405" w:rsidRPr="00620405" w:rsidRDefault="00620405" w:rsidP="00620405">
      <w:r w:rsidRPr="00620405">
        <w:lastRenderedPageBreak/>
        <w:t xml:space="preserve">    Fonts: Easy-to-read, minimalist fonts.</w:t>
      </w:r>
    </w:p>
    <w:p w14:paraId="2C7A72FE" w14:textId="77777777" w:rsidR="00620405" w:rsidRPr="00620405" w:rsidRDefault="00620405" w:rsidP="00620405"/>
    <w:p w14:paraId="709A39BC" w14:textId="77777777" w:rsidR="00620405" w:rsidRPr="00620405" w:rsidRDefault="00620405" w:rsidP="00620405">
      <w:r w:rsidRPr="00620405">
        <w:t xml:space="preserve">    Particle Effects: Sparks for sword clashes, dust for jumps and dashes.</w:t>
      </w:r>
    </w:p>
    <w:p w14:paraId="67A5DBBA" w14:textId="77777777" w:rsidR="00620405" w:rsidRPr="00620405" w:rsidRDefault="00620405" w:rsidP="00620405"/>
    <w:p w14:paraId="60EB6747" w14:textId="77777777" w:rsidR="00620405" w:rsidRPr="00620405" w:rsidRDefault="00620405" w:rsidP="00620405">
      <w:r w:rsidRPr="00620405">
        <w:t>Workflow:</w:t>
      </w:r>
    </w:p>
    <w:p w14:paraId="41E60089" w14:textId="77777777" w:rsidR="00620405" w:rsidRPr="00620405" w:rsidRDefault="00620405" w:rsidP="00620405"/>
    <w:p w14:paraId="2FAF5745" w14:textId="77777777" w:rsidR="00620405" w:rsidRPr="00620405" w:rsidRDefault="00620405" w:rsidP="00620405">
      <w:r w:rsidRPr="00620405">
        <w:t xml:space="preserve">    Core Mechanics:</w:t>
      </w:r>
    </w:p>
    <w:p w14:paraId="74B3C130" w14:textId="77777777" w:rsidR="00620405" w:rsidRPr="00620405" w:rsidRDefault="00620405" w:rsidP="00620405"/>
    <w:p w14:paraId="2F074773" w14:textId="77777777" w:rsidR="00620405" w:rsidRDefault="00620405" w:rsidP="00620405">
      <w:r w:rsidRPr="00620405">
        <w:t xml:space="preserve">        Default character, sword, stage, and platform models.</w:t>
      </w:r>
    </w:p>
    <w:p w14:paraId="2692CB60" w14:textId="77777777" w:rsidR="004D7CA9" w:rsidRDefault="004D7CA9" w:rsidP="00620405"/>
    <w:p w14:paraId="3039388B" w14:textId="5F3581C4" w:rsidR="004D7CA9" w:rsidRPr="00620405" w:rsidRDefault="004D7CA9" w:rsidP="004D7CA9">
      <w:r>
        <w:t xml:space="preserve">    </w:t>
      </w:r>
      <w:r w:rsidRPr="00620405">
        <w:t>Multiplayer Integration:</w:t>
      </w:r>
    </w:p>
    <w:p w14:paraId="1E3B0BCF" w14:textId="77777777" w:rsidR="004D7CA9" w:rsidRPr="00620405" w:rsidRDefault="004D7CA9" w:rsidP="004D7CA9"/>
    <w:p w14:paraId="293D502B" w14:textId="5A40B979" w:rsidR="004D7CA9" w:rsidRPr="00620405" w:rsidRDefault="004D7CA9" w:rsidP="004D7CA9">
      <w:r w:rsidRPr="00620405">
        <w:t xml:space="preserve">        Implement local multiplayer functionality</w:t>
      </w:r>
    </w:p>
    <w:p w14:paraId="454CC7BD" w14:textId="77777777" w:rsidR="00620405" w:rsidRPr="00620405" w:rsidRDefault="00620405" w:rsidP="00620405"/>
    <w:p w14:paraId="2D978A02" w14:textId="77777777" w:rsidR="00620405" w:rsidRPr="00620405" w:rsidRDefault="00620405" w:rsidP="00620405">
      <w:r w:rsidRPr="00620405">
        <w:t xml:space="preserve">    Immersion Mechanics:</w:t>
      </w:r>
    </w:p>
    <w:p w14:paraId="29963B3B" w14:textId="77777777" w:rsidR="00620405" w:rsidRPr="00620405" w:rsidRDefault="00620405" w:rsidP="00620405"/>
    <w:p w14:paraId="036B0B5F" w14:textId="77777777" w:rsidR="00620405" w:rsidRPr="00620405" w:rsidRDefault="00620405" w:rsidP="00620405">
      <w:r w:rsidRPr="00620405">
        <w:t xml:space="preserve">        Health UI, music, sound effects, and particle effects.</w:t>
      </w:r>
    </w:p>
    <w:p w14:paraId="3C9FF32F" w14:textId="77777777" w:rsidR="00620405" w:rsidRPr="00620405" w:rsidRDefault="00620405" w:rsidP="00620405"/>
    <w:p w14:paraId="5F412A57" w14:textId="77777777" w:rsidR="00620405" w:rsidRPr="00620405" w:rsidRDefault="00620405" w:rsidP="00620405">
      <w:r w:rsidRPr="00620405">
        <w:t xml:space="preserve">    Additional Mechanics:</w:t>
      </w:r>
    </w:p>
    <w:p w14:paraId="62022465" w14:textId="77777777" w:rsidR="00620405" w:rsidRPr="00620405" w:rsidRDefault="00620405" w:rsidP="00620405"/>
    <w:p w14:paraId="7442A3FC" w14:textId="69D70A58" w:rsidR="004D7CA9" w:rsidRPr="00620405" w:rsidRDefault="00620405" w:rsidP="004D7CA9">
      <w:r w:rsidRPr="00620405">
        <w:t xml:space="preserve">        Menu screens, 8 sword models, 3 stages, and 8 wall designs.</w:t>
      </w:r>
    </w:p>
    <w:p w14:paraId="1CBCBA78" w14:textId="5F12F7AF" w:rsidR="00620405" w:rsidRPr="00620405" w:rsidRDefault="00620405" w:rsidP="00620405">
      <w:r w:rsidRPr="00620405">
        <w:t>.</w:t>
      </w:r>
    </w:p>
    <w:p w14:paraId="702984E0" w14:textId="77777777" w:rsidR="00620405" w:rsidRPr="003613B4" w:rsidRDefault="00620405" w:rsidP="00620405"/>
    <w:p w14:paraId="6D416273" w14:textId="77777777" w:rsidR="007729E6" w:rsidRPr="003613B4" w:rsidRDefault="007729E6" w:rsidP="00C654B5">
      <w:pPr>
        <w:pStyle w:val="Heading2"/>
      </w:pPr>
      <w:r w:rsidRPr="00123781">
        <w:t>Visual overflow</w:t>
      </w:r>
    </w:p>
    <w:p w14:paraId="66785A2F" w14:textId="77777777" w:rsidR="00620405" w:rsidRPr="009B6024" w:rsidRDefault="00620405" w:rsidP="009B6024">
      <w:r w:rsidRPr="009B6024">
        <w:t>Scene Descriptions:</w:t>
      </w:r>
    </w:p>
    <w:p w14:paraId="3228A081" w14:textId="77777777" w:rsidR="00620405" w:rsidRPr="009B6024" w:rsidRDefault="00620405" w:rsidP="00620405">
      <w:pPr>
        <w:ind w:left="240"/>
      </w:pPr>
    </w:p>
    <w:p w14:paraId="5BA25020" w14:textId="3444F5E5" w:rsidR="00620405" w:rsidRDefault="00620405" w:rsidP="009B6024">
      <w:pPr>
        <w:ind w:left="480"/>
      </w:pPr>
      <w:r w:rsidRPr="009B6024">
        <w:t>Main Menu: A simple, intuitive interface with options for Play, Controls, Settings, and Credits.</w:t>
      </w:r>
    </w:p>
    <w:p w14:paraId="0F936864" w14:textId="54DDF237" w:rsidR="0099660A" w:rsidRPr="009B6024" w:rsidRDefault="0099660A" w:rsidP="009B6024">
      <w:pPr>
        <w:ind w:left="480"/>
      </w:pPr>
      <w:r>
        <w:rPr>
          <w:noProof/>
        </w:rPr>
        <w:drawing>
          <wp:anchor distT="0" distB="0" distL="114300" distR="114300" simplePos="0" relativeHeight="251707392" behindDoc="0" locked="0" layoutInCell="1" allowOverlap="1" wp14:anchorId="34E75644" wp14:editId="0BBC4834">
            <wp:simplePos x="0" y="0"/>
            <wp:positionH relativeFrom="column">
              <wp:posOffset>280670</wp:posOffset>
            </wp:positionH>
            <wp:positionV relativeFrom="paragraph">
              <wp:posOffset>13970</wp:posOffset>
            </wp:positionV>
            <wp:extent cx="3409950" cy="1918285"/>
            <wp:effectExtent l="0" t="0" r="0" b="6350"/>
            <wp:wrapSquare wrapText="bothSides"/>
            <wp:docPr id="1903431802" name="Picture 2" descr="Main menu - Hollow Knight | Interface In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in menu - Hollow Knight | Interface In G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9950" cy="1918285"/>
                    </a:xfrm>
                    <a:prstGeom prst="rect">
                      <a:avLst/>
                    </a:prstGeom>
                    <a:noFill/>
                    <a:ln>
                      <a:noFill/>
                    </a:ln>
                  </pic:spPr>
                </pic:pic>
              </a:graphicData>
            </a:graphic>
          </wp:anchor>
        </w:drawing>
      </w:r>
    </w:p>
    <w:p w14:paraId="7CE8BE9A" w14:textId="09C8E495" w:rsidR="00496548" w:rsidRPr="00496548" w:rsidRDefault="00496548" w:rsidP="00496548">
      <w:pPr>
        <w:ind w:left="240"/>
      </w:pPr>
      <w:r>
        <w:t>Like this only with</w:t>
      </w:r>
    </w:p>
    <w:p w14:paraId="323FAA25" w14:textId="0862CF03" w:rsidR="00496548" w:rsidRDefault="00496548" w:rsidP="00620405">
      <w:pPr>
        <w:ind w:left="240"/>
      </w:pPr>
      <w:r w:rsidRPr="00496548">
        <w:t>thematic elements corresponding to the myths featured in the game.</w:t>
      </w:r>
    </w:p>
    <w:p w14:paraId="74DB76FE" w14:textId="77777777" w:rsidR="00496548" w:rsidRDefault="00496548" w:rsidP="00620405">
      <w:pPr>
        <w:ind w:left="240"/>
      </w:pPr>
    </w:p>
    <w:p w14:paraId="5E1E16A9" w14:textId="77777777" w:rsidR="00496548" w:rsidRDefault="00496548" w:rsidP="00620405">
      <w:pPr>
        <w:ind w:left="240"/>
      </w:pPr>
    </w:p>
    <w:p w14:paraId="291D875C" w14:textId="77777777" w:rsidR="00496548" w:rsidRDefault="00496548" w:rsidP="00620405">
      <w:pPr>
        <w:ind w:left="240"/>
      </w:pPr>
    </w:p>
    <w:p w14:paraId="30862EED" w14:textId="77777777" w:rsidR="00496548" w:rsidRDefault="00496548" w:rsidP="00620405">
      <w:pPr>
        <w:ind w:left="240"/>
      </w:pPr>
    </w:p>
    <w:p w14:paraId="227F4B47" w14:textId="77777777" w:rsidR="00496548" w:rsidRDefault="00496548" w:rsidP="00620405">
      <w:pPr>
        <w:ind w:left="240"/>
      </w:pPr>
    </w:p>
    <w:p w14:paraId="732DB44C" w14:textId="77777777" w:rsidR="00496548" w:rsidRDefault="00496548" w:rsidP="00620405">
      <w:pPr>
        <w:ind w:left="240"/>
      </w:pPr>
    </w:p>
    <w:p w14:paraId="0B0A421B" w14:textId="77777777" w:rsidR="00496548" w:rsidRDefault="00496548" w:rsidP="00620405">
      <w:pPr>
        <w:ind w:left="240"/>
      </w:pPr>
    </w:p>
    <w:p w14:paraId="68631649" w14:textId="77777777" w:rsidR="00496548" w:rsidRDefault="00496548" w:rsidP="00620405">
      <w:pPr>
        <w:ind w:left="240"/>
      </w:pPr>
    </w:p>
    <w:p w14:paraId="68EE9936" w14:textId="77777777" w:rsidR="00496548" w:rsidRDefault="00496548" w:rsidP="00620405">
      <w:pPr>
        <w:ind w:left="240"/>
      </w:pPr>
    </w:p>
    <w:p w14:paraId="07E51821" w14:textId="6894C875" w:rsidR="00620405" w:rsidRDefault="00620405" w:rsidP="00620405">
      <w:pPr>
        <w:ind w:left="240"/>
      </w:pPr>
      <w:r w:rsidRPr="009B6024">
        <w:t>Gameplay: Fast-paced combat on dynamic stages with distinct themes.</w:t>
      </w:r>
    </w:p>
    <w:p w14:paraId="3F4BF88B" w14:textId="06EC0A81" w:rsidR="0099660A" w:rsidRPr="009B6024" w:rsidRDefault="0099660A" w:rsidP="00620405">
      <w:pPr>
        <w:ind w:left="240"/>
      </w:pPr>
    </w:p>
    <w:p w14:paraId="650A43E1" w14:textId="6178582D" w:rsidR="0099660A" w:rsidRDefault="0099660A" w:rsidP="00620405">
      <w:pPr>
        <w:ind w:left="240"/>
      </w:pPr>
      <w:r>
        <w:rPr>
          <w:noProof/>
        </w:rPr>
        <w:lastRenderedPageBreak/>
        <w:drawing>
          <wp:anchor distT="0" distB="0" distL="114300" distR="114300" simplePos="0" relativeHeight="251706368" behindDoc="0" locked="0" layoutInCell="1" allowOverlap="1" wp14:anchorId="18EFF12D" wp14:editId="37F700F6">
            <wp:simplePos x="0" y="0"/>
            <wp:positionH relativeFrom="column">
              <wp:posOffset>166370</wp:posOffset>
            </wp:positionH>
            <wp:positionV relativeFrom="paragraph">
              <wp:posOffset>2540</wp:posOffset>
            </wp:positionV>
            <wp:extent cx="3441065" cy="1901621"/>
            <wp:effectExtent l="0" t="0" r="6985" b="3810"/>
            <wp:wrapSquare wrapText="bothSides"/>
            <wp:docPr id="172568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81134" name="Picture 1725681134"/>
                    <pic:cNvPicPr/>
                  </pic:nvPicPr>
                  <pic:blipFill>
                    <a:blip r:embed="rId9"/>
                    <a:stretch>
                      <a:fillRect/>
                    </a:stretch>
                  </pic:blipFill>
                  <pic:spPr>
                    <a:xfrm>
                      <a:off x="0" y="0"/>
                      <a:ext cx="3441065" cy="1901621"/>
                    </a:xfrm>
                    <a:prstGeom prst="rect">
                      <a:avLst/>
                    </a:prstGeom>
                  </pic:spPr>
                </pic:pic>
              </a:graphicData>
            </a:graphic>
          </wp:anchor>
        </w:drawing>
      </w:r>
      <w:r w:rsidR="00496548" w:rsidRPr="00496548">
        <w:t xml:space="preserve">I want the platform layout to be inspired by </w:t>
      </w:r>
      <w:r w:rsidR="00496548" w:rsidRPr="00496548">
        <w:rPr>
          <w:i/>
          <w:iCs/>
        </w:rPr>
        <w:t>Celeste's</w:t>
      </w:r>
      <w:r w:rsidR="00496548" w:rsidRPr="00496548">
        <w:t xml:space="preserve"> level design, where the foreground and background blend seamlessly to create a cohesive feel. However, the stages need to be much more open. I imagine some platforms and walls in the middle to break up the space and add more variation.</w:t>
      </w:r>
      <w:r w:rsidR="00620405" w:rsidRPr="009B6024">
        <w:t xml:space="preserve">    </w:t>
      </w:r>
    </w:p>
    <w:p w14:paraId="209BBA73" w14:textId="77777777" w:rsidR="00496548" w:rsidRDefault="0099660A" w:rsidP="0099660A">
      <w:pPr>
        <w:ind w:left="240"/>
      </w:pPr>
      <w:r>
        <w:t xml:space="preserve">    </w:t>
      </w:r>
    </w:p>
    <w:p w14:paraId="4BF0F7A9" w14:textId="4CCE478D" w:rsidR="00620405" w:rsidRPr="009B6024" w:rsidRDefault="00620405" w:rsidP="0099660A">
      <w:pPr>
        <w:ind w:left="240"/>
      </w:pPr>
      <w:r w:rsidRPr="009B6024">
        <w:t>Victory Screen: A celebratory screen showcasing the winning player's character.</w:t>
      </w:r>
    </w:p>
    <w:p w14:paraId="42AAC262" w14:textId="38BE1A03" w:rsidR="00496548" w:rsidRDefault="00620405" w:rsidP="00496548">
      <w:r w:rsidRPr="009B6024">
        <w:t xml:space="preserve">    </w:t>
      </w:r>
      <w:r w:rsidR="00496548">
        <w:tab/>
        <w:t>To be decided</w:t>
      </w:r>
    </w:p>
    <w:p w14:paraId="35261D9B" w14:textId="77777777" w:rsidR="00496548" w:rsidRDefault="00496548" w:rsidP="00496548"/>
    <w:p w14:paraId="74B2FA7F" w14:textId="312BF0C7" w:rsidR="00620405" w:rsidRDefault="00620405" w:rsidP="00620405">
      <w:pPr>
        <w:ind w:left="240"/>
      </w:pPr>
      <w:r w:rsidRPr="009B6024">
        <w:t>Select Screen: Players choose their sword, stage, and music.</w:t>
      </w:r>
    </w:p>
    <w:p w14:paraId="4F064A0C" w14:textId="7DC0DEC0" w:rsidR="00496548" w:rsidRPr="009B6024" w:rsidRDefault="00496548" w:rsidP="00620405">
      <w:pPr>
        <w:ind w:left="240"/>
      </w:pPr>
      <w:r>
        <w:rPr>
          <w:noProof/>
        </w:rPr>
        <w:drawing>
          <wp:anchor distT="0" distB="0" distL="114300" distR="114300" simplePos="0" relativeHeight="251708416" behindDoc="0" locked="0" layoutInCell="1" allowOverlap="1" wp14:anchorId="4D6DBB9B" wp14:editId="179D61E5">
            <wp:simplePos x="0" y="0"/>
            <wp:positionH relativeFrom="column">
              <wp:posOffset>156845</wp:posOffset>
            </wp:positionH>
            <wp:positionV relativeFrom="paragraph">
              <wp:posOffset>82550</wp:posOffset>
            </wp:positionV>
            <wp:extent cx="3620993" cy="2035810"/>
            <wp:effectExtent l="0" t="0" r="0" b="2540"/>
            <wp:wrapSquare wrapText="bothSides"/>
            <wp:docPr id="1528364600" name="Picture 3" descr="Сообщество Steam :: Руководство :: Cuphead Basic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Сообщество Steam :: Руководство :: Cuphead Basics 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0993" cy="2035810"/>
                    </a:xfrm>
                    <a:prstGeom prst="rect">
                      <a:avLst/>
                    </a:prstGeom>
                    <a:noFill/>
                    <a:ln>
                      <a:noFill/>
                    </a:ln>
                  </pic:spPr>
                </pic:pic>
              </a:graphicData>
            </a:graphic>
          </wp:anchor>
        </w:drawing>
      </w:r>
    </w:p>
    <w:p w14:paraId="125CB3A3" w14:textId="50D2A8A4" w:rsidR="00496548" w:rsidRDefault="00496548" w:rsidP="00620405">
      <w:pPr>
        <w:ind w:left="240"/>
      </w:pPr>
      <w:r w:rsidRPr="00496548">
        <w:t>I want the character select screen to resemble this, but instead of characters, players will select swords (which correspond to characters). Both the swords and controls will be displayed on the sides, while common options like stage and music will be centered.</w:t>
      </w:r>
      <w:r w:rsidR="00620405" w:rsidRPr="009B6024">
        <w:t xml:space="preserve">   </w:t>
      </w:r>
    </w:p>
    <w:p w14:paraId="64CBE685" w14:textId="77777777" w:rsidR="00496548" w:rsidRDefault="00496548" w:rsidP="00620405">
      <w:pPr>
        <w:ind w:left="240"/>
      </w:pPr>
    </w:p>
    <w:p w14:paraId="1C9C36AB" w14:textId="77777777" w:rsidR="00496548" w:rsidRDefault="00496548" w:rsidP="00620405">
      <w:pPr>
        <w:ind w:left="240"/>
      </w:pPr>
    </w:p>
    <w:p w14:paraId="228C35F9" w14:textId="77777777" w:rsidR="00496548" w:rsidRDefault="00496548" w:rsidP="00620405">
      <w:pPr>
        <w:ind w:left="240"/>
      </w:pPr>
    </w:p>
    <w:p w14:paraId="7F9D9201" w14:textId="265B95BD" w:rsidR="00620405" w:rsidRDefault="00620405" w:rsidP="00620405">
      <w:pPr>
        <w:ind w:left="240"/>
      </w:pPr>
      <w:r w:rsidRPr="009B6024">
        <w:t xml:space="preserve"> Control Screen: Customize controls for keyboard and controller.</w:t>
      </w:r>
    </w:p>
    <w:p w14:paraId="54CEBD37" w14:textId="2EC8C152" w:rsidR="00496548" w:rsidRPr="009B6024" w:rsidRDefault="00496548" w:rsidP="00620405">
      <w:pPr>
        <w:ind w:left="240"/>
      </w:pPr>
      <w:r>
        <w:tab/>
        <w:t>To be decided</w:t>
      </w:r>
    </w:p>
    <w:p w14:paraId="5AF731FD" w14:textId="77777777" w:rsidR="00620405" w:rsidRPr="009B6024" w:rsidRDefault="00620405" w:rsidP="00620405">
      <w:pPr>
        <w:ind w:left="240"/>
      </w:pPr>
    </w:p>
    <w:p w14:paraId="58459A0A" w14:textId="140E3688" w:rsidR="00620405" w:rsidRDefault="00620405" w:rsidP="00620405">
      <w:pPr>
        <w:ind w:left="240"/>
      </w:pPr>
      <w:r w:rsidRPr="009B6024">
        <w:t xml:space="preserve"> Settings: Adjust screen mode, music, and sound settings.</w:t>
      </w:r>
    </w:p>
    <w:p w14:paraId="1CBDF2E2" w14:textId="220C0D96" w:rsidR="00496548" w:rsidRPr="009B6024" w:rsidRDefault="00496548" w:rsidP="00620405">
      <w:pPr>
        <w:ind w:left="240"/>
      </w:pPr>
      <w:r>
        <w:tab/>
        <w:t>To be decided</w:t>
      </w:r>
    </w:p>
    <w:p w14:paraId="01335764" w14:textId="77777777" w:rsidR="00620405" w:rsidRPr="009B6024" w:rsidRDefault="00620405" w:rsidP="00620405">
      <w:pPr>
        <w:ind w:left="240"/>
      </w:pPr>
    </w:p>
    <w:p w14:paraId="29AC3E11" w14:textId="77777777" w:rsidR="00620405" w:rsidRPr="009B6024" w:rsidRDefault="00620405" w:rsidP="00620405">
      <w:pPr>
        <w:ind w:left="240"/>
      </w:pPr>
      <w:r w:rsidRPr="009B6024">
        <w:t>User Flow:</w:t>
      </w:r>
    </w:p>
    <w:p w14:paraId="4FD5E87E" w14:textId="77777777" w:rsidR="00620405" w:rsidRPr="009B6024" w:rsidRDefault="00620405" w:rsidP="00620405">
      <w:pPr>
        <w:ind w:left="240"/>
      </w:pPr>
    </w:p>
    <w:p w14:paraId="5C4518B4" w14:textId="77777777" w:rsidR="00620405" w:rsidRPr="009B6024" w:rsidRDefault="00620405" w:rsidP="00620405">
      <w:pPr>
        <w:ind w:left="240"/>
      </w:pPr>
      <w:r w:rsidRPr="009B6024">
        <w:t xml:space="preserve">    Players start at the Main Menu.</w:t>
      </w:r>
    </w:p>
    <w:p w14:paraId="61D19B56" w14:textId="77777777" w:rsidR="00620405" w:rsidRPr="009B6024" w:rsidRDefault="00620405" w:rsidP="00620405">
      <w:pPr>
        <w:ind w:left="240"/>
      </w:pPr>
    </w:p>
    <w:p w14:paraId="41412C4D" w14:textId="26156C13" w:rsidR="00620405" w:rsidRPr="009B6024" w:rsidRDefault="00620405" w:rsidP="004D7CA9">
      <w:pPr>
        <w:ind w:left="480"/>
      </w:pPr>
      <w:r w:rsidRPr="009B6024">
        <w:t xml:space="preserve">They select Play and choose their characters and stage (music is </w:t>
      </w:r>
      <w:r w:rsidR="004D7CA9">
        <w:t xml:space="preserve">set to </w:t>
      </w:r>
      <w:r w:rsidRPr="009B6024">
        <w:t>default unless changed).</w:t>
      </w:r>
    </w:p>
    <w:p w14:paraId="7C4D5BB0" w14:textId="77777777" w:rsidR="00620405" w:rsidRPr="009B6024" w:rsidRDefault="00620405" w:rsidP="00620405">
      <w:pPr>
        <w:ind w:left="240"/>
      </w:pPr>
    </w:p>
    <w:p w14:paraId="3EC36759" w14:textId="77777777" w:rsidR="00620405" w:rsidRPr="009B6024" w:rsidRDefault="00620405" w:rsidP="00620405">
      <w:pPr>
        <w:ind w:left="240"/>
      </w:pPr>
      <w:r w:rsidRPr="009B6024">
        <w:t xml:space="preserve">    After the match, they return to the Main Menu or proceed to the next stage.</w:t>
      </w:r>
    </w:p>
    <w:p w14:paraId="69609746" w14:textId="77777777" w:rsidR="00620405" w:rsidRPr="009B6024" w:rsidRDefault="00620405" w:rsidP="00620405">
      <w:pPr>
        <w:ind w:left="240"/>
      </w:pPr>
    </w:p>
    <w:p w14:paraId="39983F62" w14:textId="77777777" w:rsidR="00620405" w:rsidRPr="009B6024" w:rsidRDefault="00620405" w:rsidP="00620405">
      <w:pPr>
        <w:ind w:left="240"/>
      </w:pPr>
      <w:r w:rsidRPr="009B6024">
        <w:t>Art Style:</w:t>
      </w:r>
    </w:p>
    <w:p w14:paraId="20C45C1C" w14:textId="77777777" w:rsidR="00620405" w:rsidRPr="009B6024" w:rsidRDefault="00620405" w:rsidP="00620405">
      <w:pPr>
        <w:ind w:left="240"/>
      </w:pPr>
    </w:p>
    <w:p w14:paraId="280E58EB" w14:textId="549A194C" w:rsidR="00620405" w:rsidRPr="009B6024" w:rsidRDefault="00620405" w:rsidP="009B6024">
      <w:pPr>
        <w:ind w:left="480"/>
      </w:pPr>
      <w:r w:rsidRPr="009B6024">
        <w:t>The low-poly aesthetic ensures a clean, modern look while keeping performance optimal.</w:t>
      </w:r>
    </w:p>
    <w:p w14:paraId="4975F26F" w14:textId="77777777" w:rsidR="00620405" w:rsidRPr="009B6024" w:rsidRDefault="00620405" w:rsidP="00620405">
      <w:pPr>
        <w:ind w:left="240"/>
      </w:pPr>
    </w:p>
    <w:p w14:paraId="4CE2559B" w14:textId="77777777" w:rsidR="00620405" w:rsidRPr="009B6024" w:rsidRDefault="00620405" w:rsidP="00620405">
      <w:pPr>
        <w:ind w:left="240"/>
      </w:pPr>
      <w:r w:rsidRPr="009B6024">
        <w:t>Animations:</w:t>
      </w:r>
    </w:p>
    <w:p w14:paraId="21FAE783" w14:textId="77777777" w:rsidR="00620405" w:rsidRPr="009B6024" w:rsidRDefault="00620405" w:rsidP="00620405">
      <w:pPr>
        <w:ind w:left="240"/>
      </w:pPr>
    </w:p>
    <w:p w14:paraId="31905C04" w14:textId="77777777" w:rsidR="00620405" w:rsidRPr="009B6024" w:rsidRDefault="00620405" w:rsidP="00620405">
      <w:pPr>
        <w:ind w:left="240"/>
      </w:pPr>
      <w:r w:rsidRPr="009B6024">
        <w:t xml:space="preserve">    Character Movements: Smooth transitions for jumps, dashes, and attacks.</w:t>
      </w:r>
    </w:p>
    <w:p w14:paraId="0A26CD9D" w14:textId="77777777" w:rsidR="00620405" w:rsidRPr="009B6024" w:rsidRDefault="00620405" w:rsidP="00620405">
      <w:pPr>
        <w:ind w:left="240"/>
      </w:pPr>
    </w:p>
    <w:p w14:paraId="12AD4C07" w14:textId="36C960E9" w:rsidR="0016332F" w:rsidRDefault="00620405" w:rsidP="009B6024">
      <w:pPr>
        <w:ind w:left="480"/>
      </w:pPr>
      <w:r w:rsidRPr="009B6024">
        <w:t>Environmental Effects: Subtle animations like moving clouds or flickering lights in the background.</w:t>
      </w:r>
    </w:p>
    <w:p w14:paraId="61A80510" w14:textId="77777777" w:rsidR="009B6024" w:rsidRPr="009B6024" w:rsidRDefault="009B6024" w:rsidP="009B6024"/>
    <w:p w14:paraId="38862B67" w14:textId="77777777" w:rsidR="007729E6" w:rsidRPr="003613B4" w:rsidRDefault="007729E6" w:rsidP="00C654B5">
      <w:pPr>
        <w:pStyle w:val="Heading2"/>
      </w:pPr>
      <w:r w:rsidRPr="00922C93">
        <w:t>Revenue plan</w:t>
      </w:r>
    </w:p>
    <w:p w14:paraId="07B08043" w14:textId="77777777" w:rsidR="009B6024" w:rsidRPr="009B6024" w:rsidRDefault="009B6024" w:rsidP="009B6024">
      <w:pPr>
        <w:rPr>
          <w:rStyle w:val="Strong"/>
          <w:b w:val="0"/>
          <w:bCs w:val="0"/>
        </w:rPr>
      </w:pPr>
      <w:r w:rsidRPr="009B6024">
        <w:rPr>
          <w:rStyle w:val="Strong"/>
          <w:b w:val="0"/>
          <w:bCs w:val="0"/>
        </w:rPr>
        <w:t>Monetization Strategies:</w:t>
      </w:r>
    </w:p>
    <w:p w14:paraId="19353CD8" w14:textId="77777777" w:rsidR="009B6024" w:rsidRPr="009B6024" w:rsidRDefault="009B6024" w:rsidP="009B6024">
      <w:pPr>
        <w:rPr>
          <w:rStyle w:val="Strong"/>
          <w:b w:val="0"/>
          <w:bCs w:val="0"/>
        </w:rPr>
      </w:pPr>
    </w:p>
    <w:p w14:paraId="2A6BEE48" w14:textId="1D0817EE" w:rsidR="009B6024" w:rsidRPr="009B6024" w:rsidRDefault="009B6024" w:rsidP="009B6024">
      <w:pPr>
        <w:ind w:left="240"/>
        <w:rPr>
          <w:rStyle w:val="Strong"/>
          <w:b w:val="0"/>
          <w:bCs w:val="0"/>
        </w:rPr>
      </w:pPr>
      <w:r w:rsidRPr="009B6024">
        <w:rPr>
          <w:rStyle w:val="Strong"/>
          <w:b w:val="0"/>
          <w:bCs w:val="0"/>
        </w:rPr>
        <w:t>Self-Publishing: Release the game at a low cost and focus on marketing through social media and influencers.</w:t>
      </w:r>
    </w:p>
    <w:p w14:paraId="09A10266" w14:textId="77777777" w:rsidR="009B6024" w:rsidRPr="009B6024" w:rsidRDefault="009B6024" w:rsidP="009B6024">
      <w:pPr>
        <w:rPr>
          <w:rStyle w:val="Strong"/>
          <w:b w:val="0"/>
          <w:bCs w:val="0"/>
        </w:rPr>
      </w:pPr>
    </w:p>
    <w:p w14:paraId="00E5A60D" w14:textId="176F9AA8" w:rsidR="009B6024" w:rsidRPr="009B6024" w:rsidRDefault="009B6024" w:rsidP="009B6024">
      <w:pPr>
        <w:rPr>
          <w:rStyle w:val="Strong"/>
          <w:b w:val="0"/>
          <w:bCs w:val="0"/>
        </w:rPr>
      </w:pPr>
      <w:r w:rsidRPr="009B6024">
        <w:rPr>
          <w:rStyle w:val="Strong"/>
          <w:b w:val="0"/>
          <w:bCs w:val="0"/>
        </w:rPr>
        <w:t xml:space="preserve">    Publisher Partnership: Pitch the game to a publisher for additional funding</w:t>
      </w:r>
      <w:r>
        <w:rPr>
          <w:rStyle w:val="Strong"/>
          <w:b w:val="0"/>
          <w:bCs w:val="0"/>
        </w:rPr>
        <w:t>.</w:t>
      </w:r>
    </w:p>
    <w:p w14:paraId="051FED89" w14:textId="77777777" w:rsidR="009B6024" w:rsidRPr="009B6024" w:rsidRDefault="009B6024" w:rsidP="009B6024">
      <w:pPr>
        <w:rPr>
          <w:rStyle w:val="Strong"/>
          <w:b w:val="0"/>
          <w:bCs w:val="0"/>
        </w:rPr>
      </w:pPr>
    </w:p>
    <w:p w14:paraId="34E845B6" w14:textId="17D081E0" w:rsidR="009B6024" w:rsidRPr="009B6024" w:rsidRDefault="009B6024" w:rsidP="009B6024">
      <w:pPr>
        <w:rPr>
          <w:rStyle w:val="Strong"/>
          <w:b w:val="0"/>
          <w:bCs w:val="0"/>
        </w:rPr>
      </w:pPr>
      <w:r w:rsidRPr="009B6024">
        <w:rPr>
          <w:rStyle w:val="Strong"/>
          <w:b w:val="0"/>
          <w:bCs w:val="0"/>
        </w:rPr>
        <w:t xml:space="preserve">    Post-Launch Content: </w:t>
      </w:r>
      <w:r>
        <w:rPr>
          <w:rStyle w:val="Strong"/>
          <w:b w:val="0"/>
          <w:bCs w:val="0"/>
        </w:rPr>
        <w:t>Update with</w:t>
      </w:r>
      <w:r w:rsidRPr="009B6024">
        <w:rPr>
          <w:rStyle w:val="Strong"/>
          <w:b w:val="0"/>
          <w:bCs w:val="0"/>
        </w:rPr>
        <w:t xml:space="preserve"> new stages, characters, or swords.</w:t>
      </w:r>
    </w:p>
    <w:p w14:paraId="4DC72B25" w14:textId="77777777" w:rsidR="009B6024" w:rsidRPr="009B6024" w:rsidRDefault="009B6024" w:rsidP="009B6024">
      <w:pPr>
        <w:rPr>
          <w:rStyle w:val="Strong"/>
          <w:b w:val="0"/>
          <w:bCs w:val="0"/>
        </w:rPr>
      </w:pPr>
    </w:p>
    <w:p w14:paraId="6CCF04B1" w14:textId="77777777" w:rsidR="009B6024" w:rsidRPr="009B6024" w:rsidRDefault="009B6024" w:rsidP="009B6024">
      <w:pPr>
        <w:rPr>
          <w:rStyle w:val="Strong"/>
          <w:b w:val="0"/>
          <w:bCs w:val="0"/>
        </w:rPr>
      </w:pPr>
      <w:r w:rsidRPr="009B6024">
        <w:rPr>
          <w:rStyle w:val="Strong"/>
          <w:b w:val="0"/>
          <w:bCs w:val="0"/>
        </w:rPr>
        <w:t>Pricing Model:</w:t>
      </w:r>
    </w:p>
    <w:p w14:paraId="5CF3DF27" w14:textId="77777777" w:rsidR="009B6024" w:rsidRPr="009B6024" w:rsidRDefault="009B6024" w:rsidP="009B6024">
      <w:pPr>
        <w:rPr>
          <w:rStyle w:val="Strong"/>
          <w:b w:val="0"/>
          <w:bCs w:val="0"/>
        </w:rPr>
      </w:pPr>
    </w:p>
    <w:p w14:paraId="12C4C7E4" w14:textId="1EDFEA06" w:rsidR="009B6024" w:rsidRPr="009B6024" w:rsidRDefault="009B6024" w:rsidP="009B6024">
      <w:pPr>
        <w:ind w:left="240"/>
        <w:rPr>
          <w:rStyle w:val="Strong"/>
          <w:b w:val="0"/>
          <w:bCs w:val="0"/>
        </w:rPr>
      </w:pPr>
      <w:r w:rsidRPr="009B6024">
        <w:rPr>
          <w:rStyle w:val="Strong"/>
          <w:b w:val="0"/>
          <w:bCs w:val="0"/>
        </w:rPr>
        <w:t xml:space="preserve">The game will be </w:t>
      </w:r>
      <w:r>
        <w:rPr>
          <w:rStyle w:val="Strong"/>
          <w:b w:val="0"/>
          <w:bCs w:val="0"/>
        </w:rPr>
        <w:t>free at launch for alpha users to provide feedback, then increased to a</w:t>
      </w:r>
      <w:r w:rsidR="004D7CA9">
        <w:rPr>
          <w:rStyle w:val="Strong"/>
          <w:b w:val="0"/>
          <w:bCs w:val="0"/>
        </w:rPr>
        <w:t>n</w:t>
      </w:r>
      <w:r>
        <w:rPr>
          <w:rStyle w:val="Strong"/>
          <w:b w:val="0"/>
          <w:bCs w:val="0"/>
        </w:rPr>
        <w:t xml:space="preserve"> adaptable price based on interest.</w:t>
      </w:r>
    </w:p>
    <w:p w14:paraId="22353ECF" w14:textId="77777777" w:rsidR="009B6024" w:rsidRPr="009B6024" w:rsidRDefault="009B6024" w:rsidP="009B6024">
      <w:pPr>
        <w:rPr>
          <w:rStyle w:val="Strong"/>
          <w:b w:val="0"/>
          <w:bCs w:val="0"/>
        </w:rPr>
      </w:pPr>
    </w:p>
    <w:p w14:paraId="6FB761E3" w14:textId="77777777" w:rsidR="009B6024" w:rsidRPr="009B6024" w:rsidRDefault="009B6024" w:rsidP="009B6024">
      <w:pPr>
        <w:rPr>
          <w:rStyle w:val="Strong"/>
          <w:b w:val="0"/>
          <w:bCs w:val="0"/>
        </w:rPr>
      </w:pPr>
      <w:r w:rsidRPr="009B6024">
        <w:rPr>
          <w:rStyle w:val="Strong"/>
          <w:b w:val="0"/>
          <w:bCs w:val="0"/>
        </w:rPr>
        <w:t>Marketing Plan:</w:t>
      </w:r>
    </w:p>
    <w:p w14:paraId="693347BC" w14:textId="77777777" w:rsidR="009B6024" w:rsidRPr="009B6024" w:rsidRDefault="009B6024" w:rsidP="009B6024">
      <w:pPr>
        <w:rPr>
          <w:rStyle w:val="Strong"/>
          <w:b w:val="0"/>
          <w:bCs w:val="0"/>
        </w:rPr>
      </w:pPr>
    </w:p>
    <w:p w14:paraId="6F53E451" w14:textId="195736F2" w:rsidR="009B6024" w:rsidRPr="009B6024" w:rsidRDefault="009B6024" w:rsidP="009B6024">
      <w:pPr>
        <w:rPr>
          <w:rStyle w:val="Strong"/>
          <w:b w:val="0"/>
          <w:bCs w:val="0"/>
        </w:rPr>
      </w:pPr>
      <w:r w:rsidRPr="009B6024">
        <w:rPr>
          <w:rStyle w:val="Strong"/>
          <w:b w:val="0"/>
          <w:bCs w:val="0"/>
        </w:rPr>
        <w:t xml:space="preserve">    </w:t>
      </w:r>
      <w:r w:rsidR="004D7CA9" w:rsidRPr="009B6024">
        <w:rPr>
          <w:rStyle w:val="Strong"/>
          <w:b w:val="0"/>
          <w:bCs w:val="0"/>
        </w:rPr>
        <w:t>Social media</w:t>
      </w:r>
      <w:r w:rsidRPr="009B6024">
        <w:rPr>
          <w:rStyle w:val="Strong"/>
          <w:b w:val="0"/>
          <w:bCs w:val="0"/>
        </w:rPr>
        <w:t>: Promote the game on platforms like Twitter, Instagram, and TikTok.</w:t>
      </w:r>
    </w:p>
    <w:p w14:paraId="006ADC49" w14:textId="77777777" w:rsidR="009B6024" w:rsidRPr="009B6024" w:rsidRDefault="009B6024" w:rsidP="009B6024">
      <w:pPr>
        <w:rPr>
          <w:rStyle w:val="Strong"/>
          <w:b w:val="0"/>
          <w:bCs w:val="0"/>
        </w:rPr>
      </w:pPr>
    </w:p>
    <w:p w14:paraId="742C77FD" w14:textId="00B5211B" w:rsidR="00922C93" w:rsidRDefault="009B6024" w:rsidP="009B6024">
      <w:pPr>
        <w:rPr>
          <w:rStyle w:val="Strong"/>
          <w:b w:val="0"/>
          <w:bCs w:val="0"/>
        </w:rPr>
      </w:pPr>
      <w:r w:rsidRPr="009B6024">
        <w:rPr>
          <w:rStyle w:val="Strong"/>
          <w:b w:val="0"/>
          <w:bCs w:val="0"/>
        </w:rPr>
        <w:t xml:space="preserve">    Influencers: Partner with gaming YouTubers and Twitch streamers.</w:t>
      </w:r>
    </w:p>
    <w:p w14:paraId="54E139C2" w14:textId="77777777" w:rsidR="009B6024" w:rsidRPr="009B6024" w:rsidRDefault="009B6024" w:rsidP="009B6024">
      <w:pPr>
        <w:rPr>
          <w:rStyle w:val="Strong"/>
          <w:b w:val="0"/>
          <w:bCs w:val="0"/>
        </w:rPr>
      </w:pPr>
    </w:p>
    <w:p w14:paraId="49A360A2" w14:textId="77777777" w:rsidR="007729E6" w:rsidRDefault="007729E6" w:rsidP="00CC2032">
      <w:pPr>
        <w:pStyle w:val="Heading2"/>
      </w:pPr>
      <w:r w:rsidRPr="003613B4">
        <w:t>Scope and time estimate</w:t>
      </w:r>
    </w:p>
    <w:p w14:paraId="1405A747" w14:textId="7A9596EB" w:rsidR="00786913" w:rsidRDefault="009B6024" w:rsidP="002677B2">
      <w:pPr>
        <w:spacing w:line="360" w:lineRule="auto"/>
      </w:pPr>
      <w:r w:rsidRPr="009B6024">
        <w:t>Development Phases:</w:t>
      </w:r>
    </w:p>
    <w:p w14:paraId="5A254FE9" w14:textId="77777777" w:rsidR="00786913" w:rsidRPr="00786913" w:rsidRDefault="00786913" w:rsidP="002677B2">
      <w:pPr>
        <w:spacing w:line="360" w:lineRule="auto"/>
      </w:pPr>
      <w:r w:rsidRPr="00786913">
        <w:t>Training</w:t>
      </w:r>
    </w:p>
    <w:p w14:paraId="6477838C" w14:textId="77777777" w:rsidR="00786913" w:rsidRPr="00786913" w:rsidRDefault="00786913" w:rsidP="002677B2">
      <w:pPr>
        <w:numPr>
          <w:ilvl w:val="0"/>
          <w:numId w:val="20"/>
        </w:numPr>
        <w:spacing w:line="360" w:lineRule="auto"/>
      </w:pPr>
      <w:r w:rsidRPr="00786913">
        <w:t>Task: Learn new tools (e.g., Blender, Godot).</w:t>
      </w:r>
    </w:p>
    <w:p w14:paraId="57FE6CE5" w14:textId="3C0A87EF" w:rsidR="00786913" w:rsidRPr="00786913" w:rsidRDefault="00786913" w:rsidP="002677B2">
      <w:pPr>
        <w:numPr>
          <w:ilvl w:val="1"/>
          <w:numId w:val="20"/>
        </w:numPr>
        <w:spacing w:line="360" w:lineRule="auto"/>
      </w:pPr>
      <w:r w:rsidRPr="00786913">
        <w:t>Duration: 2 weeks (integrated into Production phase).</w:t>
      </w:r>
    </w:p>
    <w:p w14:paraId="56A481A1" w14:textId="1370610D" w:rsidR="00786913" w:rsidRPr="00786913" w:rsidRDefault="00786913" w:rsidP="002677B2">
      <w:pPr>
        <w:numPr>
          <w:ilvl w:val="1"/>
          <w:numId w:val="20"/>
        </w:numPr>
        <w:spacing w:line="360" w:lineRule="auto"/>
      </w:pPr>
      <w:r w:rsidRPr="00786913">
        <w:t xml:space="preserve">Start Date: </w:t>
      </w:r>
      <w:r>
        <w:t>26</w:t>
      </w:r>
      <w:r w:rsidRPr="00786913">
        <w:t>.02.2025.</w:t>
      </w:r>
    </w:p>
    <w:p w14:paraId="000DE1AC" w14:textId="69887919" w:rsidR="00786913" w:rsidRPr="00786913" w:rsidRDefault="00786913" w:rsidP="002677B2">
      <w:pPr>
        <w:numPr>
          <w:ilvl w:val="1"/>
          <w:numId w:val="20"/>
        </w:numPr>
        <w:spacing w:line="360" w:lineRule="auto"/>
      </w:pPr>
      <w:r w:rsidRPr="00786913">
        <w:t xml:space="preserve">End Date: </w:t>
      </w:r>
      <w:r>
        <w:t>11</w:t>
      </w:r>
      <w:r w:rsidRPr="00786913">
        <w:t>.0</w:t>
      </w:r>
      <w:r>
        <w:t>3</w:t>
      </w:r>
      <w:r w:rsidRPr="00786913">
        <w:t>.2025.</w:t>
      </w:r>
    </w:p>
    <w:p w14:paraId="2F973158" w14:textId="77777777" w:rsidR="00786913" w:rsidRPr="00786913" w:rsidRDefault="008F529F" w:rsidP="002677B2">
      <w:pPr>
        <w:spacing w:line="360" w:lineRule="auto"/>
      </w:pPr>
      <w:r>
        <w:pict w14:anchorId="66C51933">
          <v:rect id="_x0000_i1025" style="width:0;height:1.5pt" o:hralign="center" o:hrstd="t" o:hr="t" fillcolor="#a0a0a0" stroked="f"/>
        </w:pict>
      </w:r>
    </w:p>
    <w:p w14:paraId="564CB6BD" w14:textId="77777777" w:rsidR="00786913" w:rsidRPr="00786913" w:rsidRDefault="00786913" w:rsidP="002677B2">
      <w:pPr>
        <w:spacing w:line="360" w:lineRule="auto"/>
      </w:pPr>
      <w:r w:rsidRPr="00786913">
        <w:t>Asset Creation</w:t>
      </w:r>
    </w:p>
    <w:p w14:paraId="580B59DC" w14:textId="77777777" w:rsidR="00786913" w:rsidRPr="00786913" w:rsidRDefault="00786913" w:rsidP="002677B2">
      <w:pPr>
        <w:numPr>
          <w:ilvl w:val="0"/>
          <w:numId w:val="21"/>
        </w:numPr>
        <w:spacing w:line="360" w:lineRule="auto"/>
      </w:pPr>
      <w:r w:rsidRPr="00786913">
        <w:t>Characters and Swords:</w:t>
      </w:r>
    </w:p>
    <w:p w14:paraId="468327A9" w14:textId="77777777" w:rsidR="00786913" w:rsidRPr="00786913" w:rsidRDefault="00786913" w:rsidP="002677B2">
      <w:pPr>
        <w:numPr>
          <w:ilvl w:val="1"/>
          <w:numId w:val="21"/>
        </w:numPr>
        <w:spacing w:line="360" w:lineRule="auto"/>
      </w:pPr>
      <w:r w:rsidRPr="00786913">
        <w:t>Duration: 1 month (integrated into Production phase).</w:t>
      </w:r>
    </w:p>
    <w:p w14:paraId="309556F6" w14:textId="77777777" w:rsidR="00786913" w:rsidRPr="00786913" w:rsidRDefault="00786913" w:rsidP="002677B2">
      <w:pPr>
        <w:numPr>
          <w:ilvl w:val="1"/>
          <w:numId w:val="21"/>
        </w:numPr>
        <w:spacing w:line="360" w:lineRule="auto"/>
      </w:pPr>
      <w:r w:rsidRPr="00786913">
        <w:t>Start Date: 19.03.2025.</w:t>
      </w:r>
    </w:p>
    <w:p w14:paraId="6C35E9AA" w14:textId="77777777" w:rsidR="00786913" w:rsidRPr="00786913" w:rsidRDefault="00786913" w:rsidP="002677B2">
      <w:pPr>
        <w:numPr>
          <w:ilvl w:val="1"/>
          <w:numId w:val="21"/>
        </w:numPr>
        <w:spacing w:line="360" w:lineRule="auto"/>
      </w:pPr>
      <w:r w:rsidRPr="00786913">
        <w:t>End Date: 18.04.2025.</w:t>
      </w:r>
    </w:p>
    <w:p w14:paraId="6B5217D7" w14:textId="77777777" w:rsidR="00786913" w:rsidRPr="00786913" w:rsidRDefault="00786913" w:rsidP="002677B2">
      <w:pPr>
        <w:numPr>
          <w:ilvl w:val="0"/>
          <w:numId w:val="21"/>
        </w:numPr>
        <w:spacing w:line="360" w:lineRule="auto"/>
      </w:pPr>
      <w:r w:rsidRPr="00786913">
        <w:t>Stages and Backgrounds:</w:t>
      </w:r>
    </w:p>
    <w:p w14:paraId="47698153" w14:textId="77777777" w:rsidR="00786913" w:rsidRPr="00786913" w:rsidRDefault="00786913" w:rsidP="002677B2">
      <w:pPr>
        <w:numPr>
          <w:ilvl w:val="1"/>
          <w:numId w:val="21"/>
        </w:numPr>
        <w:spacing w:line="360" w:lineRule="auto"/>
      </w:pPr>
      <w:r w:rsidRPr="00786913">
        <w:t>Duration: 1.5 months (integrated into Production phase).</w:t>
      </w:r>
    </w:p>
    <w:p w14:paraId="35932E7C" w14:textId="77777777" w:rsidR="00786913" w:rsidRPr="00786913" w:rsidRDefault="00786913" w:rsidP="002677B2">
      <w:pPr>
        <w:numPr>
          <w:ilvl w:val="1"/>
          <w:numId w:val="21"/>
        </w:numPr>
        <w:spacing w:line="360" w:lineRule="auto"/>
      </w:pPr>
      <w:r w:rsidRPr="00786913">
        <w:t>Start Date: 19.03.2025.</w:t>
      </w:r>
    </w:p>
    <w:p w14:paraId="6A6B2303" w14:textId="77777777" w:rsidR="00786913" w:rsidRPr="00786913" w:rsidRDefault="00786913" w:rsidP="002677B2">
      <w:pPr>
        <w:numPr>
          <w:ilvl w:val="1"/>
          <w:numId w:val="21"/>
        </w:numPr>
        <w:spacing w:line="360" w:lineRule="auto"/>
      </w:pPr>
      <w:r w:rsidRPr="00786913">
        <w:lastRenderedPageBreak/>
        <w:t>End Date: 22.04.2025.</w:t>
      </w:r>
    </w:p>
    <w:p w14:paraId="2B2B0D5F" w14:textId="77777777" w:rsidR="00786913" w:rsidRPr="00786913" w:rsidRDefault="00786913" w:rsidP="002677B2">
      <w:pPr>
        <w:numPr>
          <w:ilvl w:val="0"/>
          <w:numId w:val="21"/>
        </w:numPr>
        <w:spacing w:line="360" w:lineRule="auto"/>
      </w:pPr>
      <w:r w:rsidRPr="00786913">
        <w:t>UI and Sound:</w:t>
      </w:r>
    </w:p>
    <w:p w14:paraId="2DACC2D7" w14:textId="77777777" w:rsidR="00786913" w:rsidRPr="00786913" w:rsidRDefault="00786913" w:rsidP="002677B2">
      <w:pPr>
        <w:numPr>
          <w:ilvl w:val="1"/>
          <w:numId w:val="21"/>
        </w:numPr>
        <w:spacing w:line="360" w:lineRule="auto"/>
      </w:pPr>
      <w:r w:rsidRPr="00786913">
        <w:t>Duration: 1 month (integrated into Production phase).</w:t>
      </w:r>
    </w:p>
    <w:p w14:paraId="57BB76F7" w14:textId="77777777" w:rsidR="00786913" w:rsidRPr="00786913" w:rsidRDefault="00786913" w:rsidP="002677B2">
      <w:pPr>
        <w:numPr>
          <w:ilvl w:val="1"/>
          <w:numId w:val="21"/>
        </w:numPr>
        <w:spacing w:line="360" w:lineRule="auto"/>
      </w:pPr>
      <w:r w:rsidRPr="00786913">
        <w:t>Start Date: 19.03.2025.</w:t>
      </w:r>
    </w:p>
    <w:p w14:paraId="4DCFB8CC" w14:textId="77777777" w:rsidR="00786913" w:rsidRPr="00786913" w:rsidRDefault="00786913" w:rsidP="002677B2">
      <w:pPr>
        <w:numPr>
          <w:ilvl w:val="1"/>
          <w:numId w:val="21"/>
        </w:numPr>
        <w:spacing w:line="360" w:lineRule="auto"/>
      </w:pPr>
      <w:r w:rsidRPr="00786913">
        <w:t>End Date: 22.04.2025.</w:t>
      </w:r>
    </w:p>
    <w:p w14:paraId="34F1467F" w14:textId="77777777" w:rsidR="00786913" w:rsidRPr="00786913" w:rsidRDefault="008F529F" w:rsidP="002677B2">
      <w:pPr>
        <w:spacing w:line="360" w:lineRule="auto"/>
      </w:pPr>
      <w:r>
        <w:pict w14:anchorId="3264A546">
          <v:rect id="_x0000_i1026" style="width:0;height:1.5pt" o:hralign="center" o:hrstd="t" o:hr="t" fillcolor="#a0a0a0" stroked="f"/>
        </w:pict>
      </w:r>
    </w:p>
    <w:p w14:paraId="272A4E8E" w14:textId="77777777" w:rsidR="00786913" w:rsidRPr="00786913" w:rsidRDefault="00786913" w:rsidP="002677B2">
      <w:pPr>
        <w:spacing w:line="360" w:lineRule="auto"/>
      </w:pPr>
      <w:r w:rsidRPr="00786913">
        <w:t>Coding</w:t>
      </w:r>
    </w:p>
    <w:p w14:paraId="1D145DF4" w14:textId="77777777" w:rsidR="00786913" w:rsidRPr="00786913" w:rsidRDefault="00786913" w:rsidP="002677B2">
      <w:pPr>
        <w:numPr>
          <w:ilvl w:val="0"/>
          <w:numId w:val="22"/>
        </w:numPr>
        <w:spacing w:line="360" w:lineRule="auto"/>
      </w:pPr>
      <w:r w:rsidRPr="00786913">
        <w:t>Core Mechanics:</w:t>
      </w:r>
    </w:p>
    <w:p w14:paraId="31650E3E" w14:textId="77777777" w:rsidR="00786913" w:rsidRPr="00786913" w:rsidRDefault="00786913" w:rsidP="002677B2">
      <w:pPr>
        <w:numPr>
          <w:ilvl w:val="1"/>
          <w:numId w:val="22"/>
        </w:numPr>
        <w:spacing w:line="360" w:lineRule="auto"/>
      </w:pPr>
      <w:r w:rsidRPr="00786913">
        <w:t>Duration: 2 months (integrated into Production phase).</w:t>
      </w:r>
    </w:p>
    <w:p w14:paraId="0CE027A2" w14:textId="77777777" w:rsidR="00786913" w:rsidRPr="00786913" w:rsidRDefault="00786913" w:rsidP="002677B2">
      <w:pPr>
        <w:numPr>
          <w:ilvl w:val="1"/>
          <w:numId w:val="22"/>
        </w:numPr>
        <w:spacing w:line="360" w:lineRule="auto"/>
      </w:pPr>
      <w:r w:rsidRPr="00786913">
        <w:t>Start Date: 26.02.2025.</w:t>
      </w:r>
    </w:p>
    <w:p w14:paraId="0E5D33CB" w14:textId="77777777" w:rsidR="00786913" w:rsidRPr="00786913" w:rsidRDefault="00786913" w:rsidP="002677B2">
      <w:pPr>
        <w:numPr>
          <w:ilvl w:val="1"/>
          <w:numId w:val="22"/>
        </w:numPr>
        <w:spacing w:line="360" w:lineRule="auto"/>
      </w:pPr>
      <w:r w:rsidRPr="00786913">
        <w:t>End Date: 22.04.2025.</w:t>
      </w:r>
    </w:p>
    <w:p w14:paraId="2898A03B" w14:textId="77777777" w:rsidR="00786913" w:rsidRPr="00786913" w:rsidRDefault="00786913" w:rsidP="002677B2">
      <w:pPr>
        <w:numPr>
          <w:ilvl w:val="0"/>
          <w:numId w:val="22"/>
        </w:numPr>
        <w:spacing w:line="360" w:lineRule="auto"/>
      </w:pPr>
      <w:r w:rsidRPr="00786913">
        <w:t>Additional Features:</w:t>
      </w:r>
    </w:p>
    <w:p w14:paraId="0247B4BB" w14:textId="77777777" w:rsidR="00786913" w:rsidRPr="00786913" w:rsidRDefault="00786913" w:rsidP="002677B2">
      <w:pPr>
        <w:numPr>
          <w:ilvl w:val="1"/>
          <w:numId w:val="22"/>
        </w:numPr>
        <w:spacing w:line="360" w:lineRule="auto"/>
      </w:pPr>
      <w:r w:rsidRPr="00786913">
        <w:t>Duration: 1.5 months (integrated into Production phase).</w:t>
      </w:r>
    </w:p>
    <w:p w14:paraId="13ED0D61" w14:textId="77777777" w:rsidR="00786913" w:rsidRPr="00786913" w:rsidRDefault="00786913" w:rsidP="002677B2">
      <w:pPr>
        <w:numPr>
          <w:ilvl w:val="1"/>
          <w:numId w:val="22"/>
        </w:numPr>
        <w:spacing w:line="360" w:lineRule="auto"/>
      </w:pPr>
      <w:r w:rsidRPr="00786913">
        <w:t>Start Date: 26.02.2025.</w:t>
      </w:r>
    </w:p>
    <w:p w14:paraId="0826F280" w14:textId="77777777" w:rsidR="00786913" w:rsidRPr="00786913" w:rsidRDefault="00786913" w:rsidP="002677B2">
      <w:pPr>
        <w:numPr>
          <w:ilvl w:val="1"/>
          <w:numId w:val="22"/>
        </w:numPr>
        <w:spacing w:line="360" w:lineRule="auto"/>
      </w:pPr>
      <w:r w:rsidRPr="00786913">
        <w:t>End Date: 22.04.2025.</w:t>
      </w:r>
    </w:p>
    <w:p w14:paraId="39E8A56E" w14:textId="77777777" w:rsidR="00786913" w:rsidRPr="003613B4" w:rsidRDefault="00786913" w:rsidP="007729E6"/>
    <w:p w14:paraId="1DC20280" w14:textId="56BB1A21" w:rsidR="00CC2032" w:rsidRPr="00A14165" w:rsidRDefault="007729E6" w:rsidP="00A14165">
      <w:pPr>
        <w:pStyle w:val="Heading2"/>
      </w:pPr>
      <w:r w:rsidRPr="003613B4">
        <w:t>Technical design</w:t>
      </w:r>
    </w:p>
    <w:p w14:paraId="434C23D3" w14:textId="77777777" w:rsidR="009B6024" w:rsidRPr="009B6024" w:rsidRDefault="009B6024" w:rsidP="009B6024">
      <w:r w:rsidRPr="009B6024">
        <w:t>Game Engine:</w:t>
      </w:r>
    </w:p>
    <w:p w14:paraId="5B072394" w14:textId="77777777" w:rsidR="009B6024" w:rsidRPr="009B6024" w:rsidRDefault="009B6024" w:rsidP="009B6024"/>
    <w:p w14:paraId="57728DF8" w14:textId="75AF3AAB" w:rsidR="009B6024" w:rsidRPr="009B6024" w:rsidRDefault="009B6024" w:rsidP="009B6024">
      <w:r w:rsidRPr="009B6024">
        <w:t xml:space="preserve">    Godot: Chosen for its flexibility, cross-platform support, and ease of use.</w:t>
      </w:r>
    </w:p>
    <w:p w14:paraId="60BD38CF" w14:textId="77777777" w:rsidR="009B6024" w:rsidRPr="009B6024" w:rsidRDefault="009B6024" w:rsidP="009B6024"/>
    <w:p w14:paraId="5639559C" w14:textId="77777777" w:rsidR="009B6024" w:rsidRPr="009B6024" w:rsidRDefault="009B6024" w:rsidP="009B6024">
      <w:r w:rsidRPr="009B6024">
        <w:t>Software Tools:</w:t>
      </w:r>
    </w:p>
    <w:p w14:paraId="70961789" w14:textId="77777777" w:rsidR="009B6024" w:rsidRPr="009B6024" w:rsidRDefault="009B6024" w:rsidP="009B6024"/>
    <w:p w14:paraId="4911E91E" w14:textId="77777777" w:rsidR="009B6024" w:rsidRPr="009B6024" w:rsidRDefault="009B6024" w:rsidP="009B6024">
      <w:r w:rsidRPr="009B6024">
        <w:t xml:space="preserve">    Blender: For 3D modeling.</w:t>
      </w:r>
    </w:p>
    <w:p w14:paraId="4F28F199" w14:textId="77777777" w:rsidR="009B6024" w:rsidRPr="009B6024" w:rsidRDefault="009B6024" w:rsidP="009B6024"/>
    <w:p w14:paraId="70C96248" w14:textId="77777777" w:rsidR="009B6024" w:rsidRPr="009B6024" w:rsidRDefault="009B6024" w:rsidP="009B6024">
      <w:r w:rsidRPr="009B6024">
        <w:t xml:space="preserve">    GIMP: For textures and UI design.</w:t>
      </w:r>
    </w:p>
    <w:p w14:paraId="78CC4CFA" w14:textId="77777777" w:rsidR="009B6024" w:rsidRPr="009B6024" w:rsidRDefault="009B6024" w:rsidP="009B6024"/>
    <w:p w14:paraId="50B21785" w14:textId="77777777" w:rsidR="009B6024" w:rsidRPr="009B6024" w:rsidRDefault="009B6024" w:rsidP="009B6024">
      <w:r w:rsidRPr="009B6024">
        <w:t xml:space="preserve">    Audacity: For sound editing.</w:t>
      </w:r>
    </w:p>
    <w:p w14:paraId="5B3D172A" w14:textId="77777777" w:rsidR="009B6024" w:rsidRPr="009B6024" w:rsidRDefault="009B6024" w:rsidP="009B6024"/>
    <w:p w14:paraId="51AE9BE5" w14:textId="77777777" w:rsidR="009B6024" w:rsidRPr="009B6024" w:rsidRDefault="009B6024" w:rsidP="009B6024">
      <w:r w:rsidRPr="009B6024">
        <w:t xml:space="preserve">    </w:t>
      </w:r>
      <w:proofErr w:type="spellStart"/>
      <w:r w:rsidRPr="009B6024">
        <w:t>ComfyUI</w:t>
      </w:r>
      <w:proofErr w:type="spellEnd"/>
      <w:r w:rsidRPr="009B6024">
        <w:t>/</w:t>
      </w:r>
      <w:proofErr w:type="spellStart"/>
      <w:r w:rsidRPr="009B6024">
        <w:t>Fugatto</w:t>
      </w:r>
      <w:proofErr w:type="spellEnd"/>
      <w:r w:rsidRPr="009B6024">
        <w:t>: For AI-generated assets.</w:t>
      </w:r>
    </w:p>
    <w:p w14:paraId="329F80C6" w14:textId="77777777" w:rsidR="009B6024" w:rsidRPr="009B6024" w:rsidRDefault="009B6024" w:rsidP="009B6024"/>
    <w:p w14:paraId="2C1C0AF1" w14:textId="77777777" w:rsidR="009B6024" w:rsidRPr="009B6024" w:rsidRDefault="009B6024" w:rsidP="009B6024">
      <w:r w:rsidRPr="009B6024">
        <w:t>Performance Optimization:</w:t>
      </w:r>
    </w:p>
    <w:p w14:paraId="4ADC7F50" w14:textId="77777777" w:rsidR="009B6024" w:rsidRPr="009B6024" w:rsidRDefault="009B6024" w:rsidP="009B6024"/>
    <w:p w14:paraId="080D1002" w14:textId="77777777" w:rsidR="009B6024" w:rsidRPr="009B6024" w:rsidRDefault="009B6024" w:rsidP="009B6024">
      <w:r w:rsidRPr="009B6024">
        <w:t xml:space="preserve">    Reduce polygon counts for models.</w:t>
      </w:r>
    </w:p>
    <w:p w14:paraId="782BDE70" w14:textId="77777777" w:rsidR="009B6024" w:rsidRPr="009B6024" w:rsidRDefault="009B6024" w:rsidP="009B6024"/>
    <w:p w14:paraId="460153FE" w14:textId="77777777" w:rsidR="009B6024" w:rsidRPr="009B6024" w:rsidRDefault="009B6024" w:rsidP="009B6024">
      <w:r w:rsidRPr="009B6024">
        <w:t xml:space="preserve">    Optimize code to minimize resource usage.</w:t>
      </w:r>
    </w:p>
    <w:p w14:paraId="3C4B22DE" w14:textId="77777777" w:rsidR="009B6024" w:rsidRPr="009B6024" w:rsidRDefault="009B6024" w:rsidP="009B6024">
      <w:pPr>
        <w:rPr>
          <w:i/>
          <w:iCs/>
        </w:rPr>
      </w:pPr>
    </w:p>
    <w:p w14:paraId="690019C4" w14:textId="77777777" w:rsidR="007729E6" w:rsidRDefault="007729E6" w:rsidP="00CC2032">
      <w:pPr>
        <w:pStyle w:val="Heading2"/>
      </w:pPr>
      <w:r w:rsidRPr="003613B4">
        <w:t>Risks</w:t>
      </w:r>
    </w:p>
    <w:p w14:paraId="37ABA473" w14:textId="77777777" w:rsidR="008739B6" w:rsidRDefault="00922C93" w:rsidP="008739B6">
      <w:pPr>
        <w:tabs>
          <w:tab w:val="right" w:pos="9064"/>
        </w:tabs>
        <w:rPr>
          <w:i/>
          <w:iCs/>
        </w:rPr>
      </w:pPr>
      <w:r w:rsidRPr="00922C93">
        <w:rPr>
          <w:i/>
          <w:iCs/>
        </w:rPr>
        <w:t>[</w:t>
      </w:r>
      <w:r>
        <w:rPr>
          <w:i/>
          <w:iCs/>
        </w:rPr>
        <w:t>Are there any</w:t>
      </w:r>
      <w:r w:rsidRPr="00922C93">
        <w:rPr>
          <w:i/>
          <w:iCs/>
        </w:rPr>
        <w:t xml:space="preserve"> risks in you</w:t>
      </w:r>
      <w:r>
        <w:rPr>
          <w:i/>
          <w:iCs/>
        </w:rPr>
        <w:t>r</w:t>
      </w:r>
      <w:r w:rsidRPr="00922C93">
        <w:rPr>
          <w:i/>
          <w:iCs/>
        </w:rPr>
        <w:t xml:space="preserve"> project</w:t>
      </w:r>
      <w:r>
        <w:rPr>
          <w:i/>
          <w:iCs/>
        </w:rPr>
        <w:t>, e.g., what may cause you to run behind schedule</w:t>
      </w:r>
      <w:r w:rsidRPr="00922C93">
        <w:rPr>
          <w:i/>
          <w:iCs/>
        </w:rPr>
        <w:t>]</w:t>
      </w:r>
    </w:p>
    <w:p w14:paraId="2099BD1A" w14:textId="77777777" w:rsidR="009B6024" w:rsidRPr="009B6024" w:rsidRDefault="009B6024" w:rsidP="009B6024">
      <w:pPr>
        <w:tabs>
          <w:tab w:val="right" w:pos="9064"/>
        </w:tabs>
      </w:pPr>
      <w:r w:rsidRPr="009B6024">
        <w:t>Technical Risks:</w:t>
      </w:r>
    </w:p>
    <w:p w14:paraId="44F862E4" w14:textId="77777777" w:rsidR="009B6024" w:rsidRPr="009B6024" w:rsidRDefault="009B6024" w:rsidP="009B6024">
      <w:pPr>
        <w:tabs>
          <w:tab w:val="right" w:pos="9064"/>
        </w:tabs>
      </w:pPr>
    </w:p>
    <w:p w14:paraId="07F69382" w14:textId="77777777" w:rsidR="009B6024" w:rsidRPr="009B6024" w:rsidRDefault="009B6024" w:rsidP="009B6024">
      <w:pPr>
        <w:tabs>
          <w:tab w:val="right" w:pos="9064"/>
        </w:tabs>
      </w:pPr>
      <w:r w:rsidRPr="009B6024">
        <w:t xml:space="preserve">    Performance bottlenecks on lower-end hardware.</w:t>
      </w:r>
    </w:p>
    <w:p w14:paraId="19858B11" w14:textId="77777777" w:rsidR="009B6024" w:rsidRPr="009B6024" w:rsidRDefault="009B6024" w:rsidP="009B6024">
      <w:pPr>
        <w:tabs>
          <w:tab w:val="right" w:pos="9064"/>
        </w:tabs>
      </w:pPr>
    </w:p>
    <w:p w14:paraId="3334BE6E" w14:textId="77777777" w:rsidR="009B6024" w:rsidRPr="009B6024" w:rsidRDefault="009B6024" w:rsidP="009B6024">
      <w:pPr>
        <w:tabs>
          <w:tab w:val="right" w:pos="9064"/>
        </w:tabs>
      </w:pPr>
      <w:r w:rsidRPr="009B6024">
        <w:t xml:space="preserve">    Networking issues for online multiplayer (if added).</w:t>
      </w:r>
    </w:p>
    <w:p w14:paraId="097A3EBB" w14:textId="77777777" w:rsidR="009B6024" w:rsidRPr="009B6024" w:rsidRDefault="009B6024" w:rsidP="009B6024">
      <w:pPr>
        <w:tabs>
          <w:tab w:val="right" w:pos="9064"/>
        </w:tabs>
      </w:pPr>
    </w:p>
    <w:p w14:paraId="31C54B53" w14:textId="77777777" w:rsidR="009B6024" w:rsidRPr="009B6024" w:rsidRDefault="009B6024" w:rsidP="009B6024">
      <w:pPr>
        <w:tabs>
          <w:tab w:val="right" w:pos="9064"/>
        </w:tabs>
      </w:pPr>
      <w:r w:rsidRPr="009B6024">
        <w:t>Schedule Risks:</w:t>
      </w:r>
    </w:p>
    <w:p w14:paraId="78E77C40" w14:textId="77777777" w:rsidR="009B6024" w:rsidRPr="009B6024" w:rsidRDefault="009B6024" w:rsidP="009B6024">
      <w:pPr>
        <w:tabs>
          <w:tab w:val="right" w:pos="9064"/>
        </w:tabs>
      </w:pPr>
    </w:p>
    <w:p w14:paraId="63969FEE" w14:textId="77777777" w:rsidR="009B6024" w:rsidRPr="009B6024" w:rsidRDefault="009B6024" w:rsidP="009B6024">
      <w:pPr>
        <w:tabs>
          <w:tab w:val="right" w:pos="9064"/>
        </w:tabs>
      </w:pPr>
      <w:r w:rsidRPr="009B6024">
        <w:t xml:space="preserve">    Delays in asset creation or coding.</w:t>
      </w:r>
    </w:p>
    <w:p w14:paraId="248250E5" w14:textId="77777777" w:rsidR="009B6024" w:rsidRPr="009B6024" w:rsidRDefault="009B6024" w:rsidP="009B6024">
      <w:pPr>
        <w:tabs>
          <w:tab w:val="right" w:pos="9064"/>
        </w:tabs>
      </w:pPr>
    </w:p>
    <w:p w14:paraId="36661617" w14:textId="77777777" w:rsidR="009B6024" w:rsidRPr="009B6024" w:rsidRDefault="009B6024" w:rsidP="009B6024">
      <w:pPr>
        <w:tabs>
          <w:tab w:val="right" w:pos="9064"/>
        </w:tabs>
      </w:pPr>
      <w:r w:rsidRPr="009B6024">
        <w:t>Budget Risks:</w:t>
      </w:r>
    </w:p>
    <w:p w14:paraId="056A5357" w14:textId="77777777" w:rsidR="009B6024" w:rsidRPr="009B6024" w:rsidRDefault="009B6024" w:rsidP="009B6024">
      <w:pPr>
        <w:tabs>
          <w:tab w:val="right" w:pos="9064"/>
        </w:tabs>
      </w:pPr>
    </w:p>
    <w:p w14:paraId="5B0BE20F" w14:textId="77777777" w:rsidR="009B6024" w:rsidRPr="009B6024" w:rsidRDefault="009B6024" w:rsidP="009B6024">
      <w:pPr>
        <w:tabs>
          <w:tab w:val="right" w:pos="9064"/>
        </w:tabs>
      </w:pPr>
      <w:r w:rsidRPr="009B6024">
        <w:t xml:space="preserve">    Unexpected costs for tools or assets.</w:t>
      </w:r>
    </w:p>
    <w:p w14:paraId="71EC2ECA" w14:textId="77777777" w:rsidR="009B6024" w:rsidRPr="009B6024" w:rsidRDefault="009B6024" w:rsidP="009B6024">
      <w:pPr>
        <w:tabs>
          <w:tab w:val="right" w:pos="9064"/>
        </w:tabs>
      </w:pPr>
    </w:p>
    <w:p w14:paraId="0CCBF751" w14:textId="77777777" w:rsidR="009B6024" w:rsidRPr="009B6024" w:rsidRDefault="009B6024" w:rsidP="009B6024">
      <w:pPr>
        <w:tabs>
          <w:tab w:val="right" w:pos="9064"/>
        </w:tabs>
      </w:pPr>
      <w:r w:rsidRPr="009B6024">
        <w:t>Market Risks:</w:t>
      </w:r>
    </w:p>
    <w:p w14:paraId="07DBA2B0" w14:textId="77777777" w:rsidR="009B6024" w:rsidRPr="009B6024" w:rsidRDefault="009B6024" w:rsidP="009B6024">
      <w:pPr>
        <w:tabs>
          <w:tab w:val="right" w:pos="9064"/>
        </w:tabs>
      </w:pPr>
    </w:p>
    <w:p w14:paraId="0FFCFFA0" w14:textId="77777777" w:rsidR="009B6024" w:rsidRPr="009B6024" w:rsidRDefault="009B6024" w:rsidP="009B6024">
      <w:pPr>
        <w:tabs>
          <w:tab w:val="right" w:pos="9064"/>
        </w:tabs>
      </w:pPr>
      <w:r w:rsidRPr="009B6024">
        <w:t xml:space="preserve">    Competition from similar games.</w:t>
      </w:r>
    </w:p>
    <w:p w14:paraId="77E74DC0" w14:textId="77777777" w:rsidR="009B6024" w:rsidRPr="009B6024" w:rsidRDefault="009B6024" w:rsidP="009B6024">
      <w:pPr>
        <w:tabs>
          <w:tab w:val="right" w:pos="9064"/>
        </w:tabs>
      </w:pPr>
    </w:p>
    <w:p w14:paraId="7F9EBA87" w14:textId="77777777" w:rsidR="009B6024" w:rsidRPr="009B6024" w:rsidRDefault="009B6024" w:rsidP="009B6024">
      <w:pPr>
        <w:tabs>
          <w:tab w:val="right" w:pos="9064"/>
        </w:tabs>
      </w:pPr>
      <w:r w:rsidRPr="009B6024">
        <w:t xml:space="preserve">    Changing player preferences.</w:t>
      </w:r>
    </w:p>
    <w:p w14:paraId="0766CFF2" w14:textId="77777777" w:rsidR="009B6024" w:rsidRPr="009B6024" w:rsidRDefault="009B6024" w:rsidP="009B6024">
      <w:pPr>
        <w:tabs>
          <w:tab w:val="right" w:pos="9064"/>
        </w:tabs>
      </w:pPr>
    </w:p>
    <w:p w14:paraId="0E4436FB" w14:textId="77777777" w:rsidR="009B6024" w:rsidRPr="009B6024" w:rsidRDefault="009B6024" w:rsidP="009B6024">
      <w:pPr>
        <w:tabs>
          <w:tab w:val="right" w:pos="9064"/>
        </w:tabs>
      </w:pPr>
      <w:r w:rsidRPr="009B6024">
        <w:t>Mitigation Strategies:</w:t>
      </w:r>
    </w:p>
    <w:p w14:paraId="69FDFA45" w14:textId="77777777" w:rsidR="009B6024" w:rsidRPr="009B6024" w:rsidRDefault="009B6024" w:rsidP="009B6024">
      <w:pPr>
        <w:tabs>
          <w:tab w:val="right" w:pos="9064"/>
        </w:tabs>
      </w:pPr>
    </w:p>
    <w:p w14:paraId="4F772705" w14:textId="77777777" w:rsidR="009B6024" w:rsidRPr="009B6024" w:rsidRDefault="009B6024" w:rsidP="009B6024">
      <w:pPr>
        <w:tabs>
          <w:tab w:val="right" w:pos="9064"/>
        </w:tabs>
      </w:pPr>
      <w:r w:rsidRPr="009B6024">
        <w:t xml:space="preserve">    Regular testing to catch issues early.</w:t>
      </w:r>
    </w:p>
    <w:p w14:paraId="2920D19F" w14:textId="77777777" w:rsidR="009B6024" w:rsidRPr="009B6024" w:rsidRDefault="009B6024" w:rsidP="009B6024">
      <w:pPr>
        <w:tabs>
          <w:tab w:val="right" w:pos="9064"/>
        </w:tabs>
      </w:pPr>
    </w:p>
    <w:p w14:paraId="6B167C54" w14:textId="77777777" w:rsidR="009B6024" w:rsidRPr="009B6024" w:rsidRDefault="009B6024" w:rsidP="009B6024">
      <w:pPr>
        <w:tabs>
          <w:tab w:val="right" w:pos="9064"/>
        </w:tabs>
      </w:pPr>
      <w:r w:rsidRPr="009B6024">
        <w:t xml:space="preserve">    Flexible timelines to accommodate delays.</w:t>
      </w:r>
    </w:p>
    <w:p w14:paraId="58AC8BDD" w14:textId="77777777" w:rsidR="009B6024" w:rsidRPr="009B6024" w:rsidRDefault="009B6024" w:rsidP="009B6024">
      <w:pPr>
        <w:tabs>
          <w:tab w:val="right" w:pos="9064"/>
        </w:tabs>
      </w:pPr>
    </w:p>
    <w:p w14:paraId="33255205" w14:textId="6E7E861B" w:rsidR="00922C93" w:rsidRPr="00922C93" w:rsidRDefault="009B6024" w:rsidP="009B6024">
      <w:pPr>
        <w:tabs>
          <w:tab w:val="right" w:pos="9064"/>
        </w:tabs>
        <w:rPr>
          <w:i/>
          <w:iCs/>
        </w:rPr>
      </w:pPr>
      <w:r w:rsidRPr="009B6024">
        <w:t xml:space="preserve">    Contingency budget for unexpected expenses.</w:t>
      </w:r>
      <w:r w:rsidR="008739B6">
        <w:rPr>
          <w:i/>
          <w:iCs/>
        </w:rPr>
        <w:tab/>
      </w:r>
    </w:p>
    <w:p w14:paraId="43E95B3B" w14:textId="77777777" w:rsidR="00CC2032" w:rsidRDefault="00CC2032" w:rsidP="007729E6"/>
    <w:p w14:paraId="0CFB9A50" w14:textId="77777777" w:rsidR="000B24D8" w:rsidRDefault="000B24D8" w:rsidP="007729E6"/>
    <w:p w14:paraId="605D82A6" w14:textId="1F4FF9B6" w:rsidR="00620405" w:rsidRPr="003613B4" w:rsidRDefault="00620405" w:rsidP="007729E6">
      <w:r>
        <w:br/>
      </w:r>
    </w:p>
    <w:p w14:paraId="5A297DD6" w14:textId="5EC78F65" w:rsidR="000B24D8" w:rsidRPr="000B24D8" w:rsidRDefault="00922C93">
      <w:r>
        <w:br w:type="page"/>
      </w:r>
    </w:p>
    <w:p w14:paraId="61112A30" w14:textId="77777777" w:rsidR="003879CC" w:rsidRPr="003613B4" w:rsidRDefault="003879CC" w:rsidP="003879CC">
      <w:pPr>
        <w:pStyle w:val="Heading1"/>
      </w:pPr>
      <w:bookmarkStart w:id="2" w:name="_Toc199281865"/>
      <w:r w:rsidRPr="003613B4">
        <w:lastRenderedPageBreak/>
        <w:t>Milestone 3: Prototype</w:t>
      </w:r>
      <w:bookmarkEnd w:id="2"/>
    </w:p>
    <w:p w14:paraId="6A8C5D16" w14:textId="77777777" w:rsidR="003879CC" w:rsidRPr="003613B4" w:rsidRDefault="003879CC" w:rsidP="003879CC">
      <w:pPr>
        <w:pStyle w:val="Title"/>
        <w:rPr>
          <w:sz w:val="10"/>
          <w:szCs w:val="10"/>
        </w:rPr>
      </w:pPr>
    </w:p>
    <w:p w14:paraId="25DBF32E" w14:textId="77777777" w:rsidR="003879CC" w:rsidRPr="003613B4" w:rsidRDefault="003879CC" w:rsidP="003879CC">
      <w:pPr>
        <w:pStyle w:val="Title"/>
        <w:rPr>
          <w:sz w:val="4"/>
          <w:szCs w:val="4"/>
        </w:rPr>
      </w:pPr>
    </w:p>
    <w:p w14:paraId="020CEB8E" w14:textId="77777777" w:rsidR="003879CC" w:rsidRPr="003613B4" w:rsidRDefault="003879CC" w:rsidP="003879CC">
      <w:pPr>
        <w:pStyle w:val="Heading2"/>
      </w:pPr>
      <w:r w:rsidRPr="00CA45A1">
        <w:t>Prototype implementation</w:t>
      </w:r>
    </w:p>
    <w:p w14:paraId="719007D6" w14:textId="69EF9D90" w:rsidR="00E92DC0" w:rsidRPr="00E92DC0" w:rsidRDefault="00E92DC0" w:rsidP="00E92DC0">
      <w:pPr>
        <w:rPr>
          <w:b/>
          <w:bCs/>
        </w:rPr>
      </w:pPr>
      <w:r w:rsidRPr="00E92DC0">
        <w:rPr>
          <w:b/>
          <w:bCs/>
        </w:rPr>
        <w:t>Core Systems and Mechanics</w:t>
      </w:r>
    </w:p>
    <w:p w14:paraId="3D899993" w14:textId="77777777" w:rsidR="00E92DC0" w:rsidRPr="00E92DC0" w:rsidRDefault="00E92DC0" w:rsidP="00E92DC0">
      <w:r w:rsidRPr="00E92DC0">
        <w:t>During the prototype phase, the primary objective was to implement and test the fundamental gameplay systems in a controlled environment. This included movement, basic combat interactions, and local multiplayer functionality.</w:t>
      </w:r>
    </w:p>
    <w:p w14:paraId="62D5678E" w14:textId="77777777" w:rsidR="00E92DC0" w:rsidRPr="00E92DC0" w:rsidRDefault="00E92DC0" w:rsidP="00E92DC0"/>
    <w:p w14:paraId="2FF2938B" w14:textId="77777777" w:rsidR="00E92DC0" w:rsidRPr="00E92DC0" w:rsidRDefault="00E92DC0" w:rsidP="00E92DC0">
      <w:r w:rsidRPr="00E92DC0">
        <w:t>The implemented movement system allows characters to walk left and right, jump, and dash in eight directions. Dashes were designed to carry momentum, particularly in ground interactions, contributing to the intended fast-paced movement style. Early combat mechanics were also introduced, including basic sword swings. Although the attack system remained rudimentary at this stage, it served as a foundation for later expansion.</w:t>
      </w:r>
    </w:p>
    <w:p w14:paraId="081316FD" w14:textId="77777777" w:rsidR="00E92DC0" w:rsidRPr="00E92DC0" w:rsidRDefault="00E92DC0" w:rsidP="00E92DC0"/>
    <w:p w14:paraId="0227F071" w14:textId="5F659311" w:rsidR="003879CC" w:rsidRDefault="00E92DC0" w:rsidP="00E92DC0">
      <w:r w:rsidRPr="00E92DC0">
        <w:t>Local multiplayer functionality was established, allowing two players to engage using either a shared keyboard or a combination of keyboard and controller. This setup enabled consistent testing of interactions between players in real-time, an essential aspect of the game’s intended 1v1 design.</w:t>
      </w:r>
    </w:p>
    <w:p w14:paraId="4B6F53C5" w14:textId="77777777" w:rsidR="00E92DC0" w:rsidRDefault="00E92DC0" w:rsidP="00E92DC0"/>
    <w:p w14:paraId="47496E7A" w14:textId="32941C68" w:rsidR="00E92DC0" w:rsidRPr="00E92DC0" w:rsidRDefault="00E92DC0" w:rsidP="00E92DC0">
      <w:pPr>
        <w:rPr>
          <w:b/>
          <w:bCs/>
        </w:rPr>
      </w:pPr>
      <w:r w:rsidRPr="00E92DC0">
        <w:rPr>
          <w:b/>
          <w:bCs/>
        </w:rPr>
        <w:t>Assets and Visual Design</w:t>
      </w:r>
    </w:p>
    <w:p w14:paraId="672025DF" w14:textId="77777777" w:rsidR="00E92DC0" w:rsidRPr="00E92DC0" w:rsidRDefault="00E92DC0" w:rsidP="00E92DC0">
      <w:r w:rsidRPr="00E92DC0">
        <w:t>All visual elements in the prototype were placeholder assets intended for functional validation rather than final presentation. These included:</w:t>
      </w:r>
    </w:p>
    <w:p w14:paraId="5759B6E6" w14:textId="77777777" w:rsidR="00E92DC0" w:rsidRPr="00E92DC0" w:rsidRDefault="00E92DC0" w:rsidP="00E92DC0"/>
    <w:p w14:paraId="1E061182" w14:textId="2F2EEF0E" w:rsidR="00E92DC0" w:rsidRPr="00E92DC0" w:rsidRDefault="006756F6" w:rsidP="00E92DC0">
      <w:pPr>
        <w:pStyle w:val="ListParagraph"/>
        <w:numPr>
          <w:ilvl w:val="0"/>
          <w:numId w:val="22"/>
        </w:numPr>
      </w:pPr>
      <w:r>
        <w:rPr>
          <w:noProof/>
        </w:rPr>
        <w:drawing>
          <wp:anchor distT="0" distB="0" distL="114300" distR="114300" simplePos="0" relativeHeight="251712512" behindDoc="0" locked="0" layoutInCell="1" allowOverlap="1" wp14:anchorId="7BF2C30E" wp14:editId="5B20CC9C">
            <wp:simplePos x="0" y="0"/>
            <wp:positionH relativeFrom="column">
              <wp:posOffset>1959255</wp:posOffset>
            </wp:positionH>
            <wp:positionV relativeFrom="paragraph">
              <wp:posOffset>170790</wp:posOffset>
            </wp:positionV>
            <wp:extent cx="951230" cy="1002030"/>
            <wp:effectExtent l="0" t="0" r="0" b="0"/>
            <wp:wrapSquare wrapText="bothSides"/>
            <wp:docPr id="236297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1230" cy="1002030"/>
                    </a:xfrm>
                    <a:prstGeom prst="rect">
                      <a:avLst/>
                    </a:prstGeom>
                    <a:noFill/>
                    <a:ln>
                      <a:noFill/>
                    </a:ln>
                  </pic:spPr>
                </pic:pic>
              </a:graphicData>
            </a:graphic>
          </wp:anchor>
        </w:drawing>
      </w:r>
      <w:r w:rsidR="00E92DC0" w:rsidRPr="00E92DC0">
        <w:t>Characters: Default low-poly, limbless models were used, aligned with the intended minimalist aesthetic.</w:t>
      </w:r>
    </w:p>
    <w:p w14:paraId="1624B310" w14:textId="77777777" w:rsidR="006756F6" w:rsidRDefault="006756F6" w:rsidP="006756F6">
      <w:pPr>
        <w:pStyle w:val="ListParagraph"/>
      </w:pPr>
    </w:p>
    <w:p w14:paraId="37C84B75" w14:textId="77777777" w:rsidR="006756F6" w:rsidRDefault="006756F6" w:rsidP="006756F6">
      <w:pPr>
        <w:pStyle w:val="ListParagraph"/>
      </w:pPr>
    </w:p>
    <w:p w14:paraId="17462AAC" w14:textId="77777777" w:rsidR="006756F6" w:rsidRDefault="006756F6" w:rsidP="006756F6">
      <w:pPr>
        <w:pStyle w:val="ListParagraph"/>
      </w:pPr>
    </w:p>
    <w:p w14:paraId="1DA126FC" w14:textId="225D6BAE" w:rsidR="006756F6" w:rsidRDefault="006756F6" w:rsidP="006756F6"/>
    <w:p w14:paraId="7DC842D6" w14:textId="74F8B6B1" w:rsidR="00E92DC0" w:rsidRPr="00E92DC0" w:rsidRDefault="006756F6" w:rsidP="00E92DC0">
      <w:pPr>
        <w:pStyle w:val="ListParagraph"/>
        <w:numPr>
          <w:ilvl w:val="0"/>
          <w:numId w:val="22"/>
        </w:numPr>
      </w:pPr>
      <w:r w:rsidRPr="006756F6">
        <w:drawing>
          <wp:anchor distT="0" distB="0" distL="114300" distR="114300" simplePos="0" relativeHeight="251713536" behindDoc="0" locked="0" layoutInCell="1" allowOverlap="1" wp14:anchorId="4962D928" wp14:editId="2F32D730">
            <wp:simplePos x="0" y="0"/>
            <wp:positionH relativeFrom="column">
              <wp:posOffset>2281555</wp:posOffset>
            </wp:positionH>
            <wp:positionV relativeFrom="paragraph">
              <wp:posOffset>104775</wp:posOffset>
            </wp:positionV>
            <wp:extent cx="338455" cy="623570"/>
            <wp:effectExtent l="0" t="9207" r="0" b="0"/>
            <wp:wrapSquare wrapText="bothSides"/>
            <wp:docPr id="74783993" name="Picture 1" descr="A pixelated sword on a checker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3993" name="Picture 1" descr="A pixelated sword on a checkered background&#10;&#10;AI-generated content may be incorrect."/>
                    <pic:cNvPicPr/>
                  </pic:nvPicPr>
                  <pic:blipFill>
                    <a:blip r:embed="rId12"/>
                    <a:stretch>
                      <a:fillRect/>
                    </a:stretch>
                  </pic:blipFill>
                  <pic:spPr>
                    <a:xfrm rot="5400000">
                      <a:off x="0" y="0"/>
                      <a:ext cx="338455" cy="623570"/>
                    </a:xfrm>
                    <a:prstGeom prst="rect">
                      <a:avLst/>
                    </a:prstGeom>
                  </pic:spPr>
                </pic:pic>
              </a:graphicData>
            </a:graphic>
          </wp:anchor>
        </w:drawing>
      </w:r>
      <w:r w:rsidR="00E92DC0" w:rsidRPr="00E92DC0">
        <w:t>Swords: A basic sword model was included for initial testing of interactions and orientation logic.</w:t>
      </w:r>
      <w:r w:rsidRPr="006756F6">
        <w:rPr>
          <w:noProof/>
        </w:rPr>
        <w:t xml:space="preserve"> </w:t>
      </w:r>
    </w:p>
    <w:p w14:paraId="2B6AEBC7" w14:textId="77777777" w:rsidR="006756F6" w:rsidRDefault="006756F6" w:rsidP="006756F6">
      <w:pPr>
        <w:pStyle w:val="ListParagraph"/>
      </w:pPr>
    </w:p>
    <w:p w14:paraId="2AFEE3DA" w14:textId="77777777" w:rsidR="006756F6" w:rsidRDefault="006756F6" w:rsidP="006756F6">
      <w:pPr>
        <w:pStyle w:val="ListParagraph"/>
      </w:pPr>
    </w:p>
    <w:p w14:paraId="04BB6CB3" w14:textId="3FE40E21" w:rsidR="00E92DC0" w:rsidRPr="00E92DC0" w:rsidRDefault="00E92DC0" w:rsidP="00E92DC0">
      <w:pPr>
        <w:pStyle w:val="ListParagraph"/>
        <w:numPr>
          <w:ilvl w:val="0"/>
          <w:numId w:val="22"/>
        </w:numPr>
      </w:pPr>
      <w:r w:rsidRPr="00E92DC0">
        <w:t>Stage: A single test arena inspired by Super Smash Bros. Ultimate provided a neutral testing environment for platforming and combat.</w:t>
      </w:r>
    </w:p>
    <w:p w14:paraId="02C4A3B3" w14:textId="012F2FCB" w:rsidR="00E92DC0" w:rsidRPr="00E92DC0" w:rsidRDefault="00E92DC0" w:rsidP="00E92DC0">
      <w:pPr>
        <w:pStyle w:val="ListParagraph"/>
        <w:numPr>
          <w:ilvl w:val="0"/>
          <w:numId w:val="22"/>
        </w:numPr>
      </w:pPr>
      <w:r w:rsidRPr="00E92DC0">
        <w:t>UI: Debug-level UI elements were included to display state and frame data relevant to testing.</w:t>
      </w:r>
    </w:p>
    <w:p w14:paraId="1A306221" w14:textId="4CC8BEC7" w:rsidR="00E92DC0" w:rsidRDefault="00E92DC0" w:rsidP="00E92DC0">
      <w:r w:rsidRPr="00E92DC0">
        <w:t>These assets allowed for early assessment of visual clarity and gameplay readability, even without finalized artwork or animation.</w:t>
      </w:r>
    </w:p>
    <w:p w14:paraId="73A40286" w14:textId="77777777" w:rsidR="006756F6" w:rsidRDefault="006756F6" w:rsidP="00E92DC0"/>
    <w:p w14:paraId="35074728" w14:textId="77777777" w:rsidR="00E92DC0" w:rsidRPr="00E92DC0" w:rsidRDefault="00E92DC0" w:rsidP="00E92DC0"/>
    <w:p w14:paraId="713FFB48" w14:textId="0B0CD0CC" w:rsidR="00E92DC0" w:rsidRPr="00E92DC0" w:rsidRDefault="00E92DC0" w:rsidP="00E92DC0">
      <w:pPr>
        <w:rPr>
          <w:b/>
          <w:bCs/>
        </w:rPr>
      </w:pPr>
      <w:r w:rsidRPr="00E92DC0">
        <w:rPr>
          <w:b/>
          <w:bCs/>
        </w:rPr>
        <w:t>Technical Implementation</w:t>
      </w:r>
    </w:p>
    <w:p w14:paraId="3E97E9A0" w14:textId="77777777" w:rsidR="00E92DC0" w:rsidRPr="00E92DC0" w:rsidRDefault="00E92DC0" w:rsidP="00E92DC0">
      <w:r w:rsidRPr="00E92DC0">
        <w:t>The prototype was developed using Godot Engine version 4.3. Key technical implementations included:</w:t>
      </w:r>
    </w:p>
    <w:p w14:paraId="64EA6B53" w14:textId="77777777" w:rsidR="00E92DC0" w:rsidRPr="00E92DC0" w:rsidRDefault="00E92DC0" w:rsidP="00E92DC0">
      <w:pPr>
        <w:numPr>
          <w:ilvl w:val="0"/>
          <w:numId w:val="35"/>
        </w:numPr>
      </w:pPr>
      <w:r w:rsidRPr="00E92DC0">
        <w:t>Physics: Custom physics code governed player movement, dash mechanics, and early sword interactions. This allowed for precise tuning of motion behavior.</w:t>
      </w:r>
    </w:p>
    <w:p w14:paraId="102444F1" w14:textId="77777777" w:rsidR="00E92DC0" w:rsidRPr="00E92DC0" w:rsidRDefault="00E92DC0" w:rsidP="00E92DC0">
      <w:pPr>
        <w:numPr>
          <w:ilvl w:val="0"/>
          <w:numId w:val="35"/>
        </w:numPr>
      </w:pPr>
      <w:r w:rsidRPr="00E92DC0">
        <w:t>Input Handling: A modular input system enabled seamless mapping of keyboard and controller inputs, supporting two-player local gameplay.</w:t>
      </w:r>
    </w:p>
    <w:p w14:paraId="5A7599B5" w14:textId="77777777" w:rsidR="00E92DC0" w:rsidRPr="00E92DC0" w:rsidRDefault="00E92DC0" w:rsidP="00E92DC0">
      <w:pPr>
        <w:numPr>
          <w:ilvl w:val="0"/>
          <w:numId w:val="35"/>
        </w:numPr>
      </w:pPr>
      <w:r w:rsidRPr="00E92DC0">
        <w:lastRenderedPageBreak/>
        <w:t>Engine Features: Core features of Godot, such as its 2D physics environment, scene graph, and animation tools, were evaluated for compatibility with the game’s vision.</w:t>
      </w:r>
    </w:p>
    <w:p w14:paraId="50D380D7" w14:textId="77777777" w:rsidR="0040587C" w:rsidRDefault="0040587C" w:rsidP="00E92DC0">
      <w:pPr>
        <w:rPr>
          <w:b/>
          <w:bCs/>
        </w:rPr>
      </w:pPr>
    </w:p>
    <w:p w14:paraId="56C295EC" w14:textId="77777777" w:rsidR="00E92DC0" w:rsidRPr="0040587C" w:rsidRDefault="00E92DC0" w:rsidP="00E92DC0"/>
    <w:p w14:paraId="736025D4" w14:textId="77777777" w:rsidR="003879CC" w:rsidRDefault="003879CC" w:rsidP="003879CC">
      <w:pPr>
        <w:pStyle w:val="Heading2"/>
      </w:pPr>
      <w:r w:rsidRPr="00CA45A1">
        <w:t>Prototype goals</w:t>
      </w:r>
      <w:r w:rsidRPr="003613B4">
        <w:t xml:space="preserve"> </w:t>
      </w:r>
    </w:p>
    <w:p w14:paraId="69E5BE2E" w14:textId="77777777" w:rsidR="00E92DC0" w:rsidRDefault="00E92DC0" w:rsidP="00E92DC0">
      <w:r>
        <w:t>The prototype aimed to verify the technical and design feasibility of the game concept. The key goals were:</w:t>
      </w:r>
    </w:p>
    <w:p w14:paraId="2DBDCE5E" w14:textId="6BE73B1E" w:rsidR="00E92DC0" w:rsidRPr="00E92DC0" w:rsidRDefault="00E92DC0" w:rsidP="00E92DC0">
      <w:pPr>
        <w:pStyle w:val="ListParagraph"/>
        <w:numPr>
          <w:ilvl w:val="0"/>
          <w:numId w:val="35"/>
        </w:numPr>
        <w:rPr>
          <w:sz w:val="24"/>
          <w:szCs w:val="24"/>
        </w:rPr>
      </w:pPr>
      <w:r w:rsidRPr="00E92DC0">
        <w:rPr>
          <w:sz w:val="24"/>
          <w:szCs w:val="24"/>
        </w:rPr>
        <w:t>Core Gameplay: Establish basic movement, attack, and multiplayer systems.</w:t>
      </w:r>
    </w:p>
    <w:p w14:paraId="65A2B5F3" w14:textId="13A59850" w:rsidR="00E92DC0" w:rsidRPr="00E92DC0" w:rsidRDefault="00E92DC0" w:rsidP="00E92DC0">
      <w:pPr>
        <w:pStyle w:val="ListParagraph"/>
        <w:numPr>
          <w:ilvl w:val="0"/>
          <w:numId w:val="35"/>
        </w:numPr>
        <w:rPr>
          <w:sz w:val="24"/>
          <w:szCs w:val="24"/>
        </w:rPr>
      </w:pPr>
      <w:r w:rsidRPr="00E92DC0">
        <w:rPr>
          <w:sz w:val="24"/>
          <w:szCs w:val="24"/>
        </w:rPr>
        <w:t>Technical Feasibility: Evaluate Godot’s suitability for physics-based combat and input handling.</w:t>
      </w:r>
    </w:p>
    <w:p w14:paraId="2E2B2842" w14:textId="645E7DCA" w:rsidR="00E92DC0" w:rsidRPr="00E92DC0" w:rsidRDefault="00E92DC0" w:rsidP="00E92DC0">
      <w:pPr>
        <w:pStyle w:val="ListParagraph"/>
        <w:numPr>
          <w:ilvl w:val="0"/>
          <w:numId w:val="35"/>
        </w:numPr>
        <w:rPr>
          <w:sz w:val="24"/>
          <w:szCs w:val="24"/>
        </w:rPr>
      </w:pPr>
      <w:r w:rsidRPr="00E92DC0">
        <w:rPr>
          <w:sz w:val="24"/>
          <w:szCs w:val="24"/>
        </w:rPr>
        <w:t>Player Interaction: Ensure responsive and intuitive controls for two players in a local environment.</w:t>
      </w:r>
    </w:p>
    <w:p w14:paraId="48B444EB" w14:textId="3D0BDD3A" w:rsidR="00E92DC0" w:rsidRPr="00E92DC0" w:rsidRDefault="00E92DC0" w:rsidP="00E92DC0">
      <w:pPr>
        <w:pStyle w:val="ListParagraph"/>
        <w:numPr>
          <w:ilvl w:val="0"/>
          <w:numId w:val="35"/>
        </w:numPr>
        <w:rPr>
          <w:sz w:val="24"/>
          <w:szCs w:val="24"/>
        </w:rPr>
      </w:pPr>
      <w:r w:rsidRPr="00E92DC0">
        <w:rPr>
          <w:sz w:val="24"/>
          <w:szCs w:val="24"/>
        </w:rPr>
        <w:t>Visual Style Validation: Confirm that a limbless, low-poly character design worked effectively in a 2D space.</w:t>
      </w:r>
    </w:p>
    <w:p w14:paraId="46C4B626" w14:textId="501D992C" w:rsidR="00E92DC0" w:rsidRPr="00E92DC0" w:rsidRDefault="00E92DC0" w:rsidP="00E92DC0">
      <w:pPr>
        <w:pStyle w:val="ListParagraph"/>
        <w:numPr>
          <w:ilvl w:val="0"/>
          <w:numId w:val="35"/>
        </w:numPr>
        <w:rPr>
          <w:sz w:val="24"/>
          <w:szCs w:val="24"/>
        </w:rPr>
      </w:pPr>
      <w:r w:rsidRPr="00E92DC0">
        <w:rPr>
          <w:sz w:val="24"/>
          <w:szCs w:val="24"/>
        </w:rPr>
        <w:t>Playability: Enable basic matches using near-final control and movement logic.</w:t>
      </w:r>
    </w:p>
    <w:p w14:paraId="038CB44A" w14:textId="77777777" w:rsidR="00E92DC0" w:rsidRDefault="00E92DC0" w:rsidP="00E92DC0">
      <w:r>
        <w:t>These goals were largely achieved. The game was playable with local multiplayer support and demonstrated functional movement and early combat systems. Although not feature-complete, the prototype established a stable platform for further development.</w:t>
      </w:r>
    </w:p>
    <w:p w14:paraId="65DEC620" w14:textId="77777777" w:rsidR="003879CC" w:rsidRPr="003613B4" w:rsidRDefault="003879CC" w:rsidP="003879CC"/>
    <w:p w14:paraId="2E63A36D" w14:textId="77777777" w:rsidR="003879CC" w:rsidRPr="003613B4" w:rsidRDefault="003879CC" w:rsidP="003879CC">
      <w:pPr>
        <w:pStyle w:val="Heading2"/>
      </w:pPr>
      <w:r w:rsidRPr="00CA45A1">
        <w:t>Game state</w:t>
      </w:r>
    </w:p>
    <w:p w14:paraId="1F2DBD71" w14:textId="77777777" w:rsidR="00E92DC0" w:rsidRPr="00E92DC0" w:rsidRDefault="00E92DC0" w:rsidP="00E92DC0">
      <w:pPr>
        <w:rPr>
          <w:b/>
          <w:bCs/>
        </w:rPr>
      </w:pPr>
      <w:r w:rsidRPr="00E92DC0">
        <w:rPr>
          <w:b/>
          <w:bCs/>
        </w:rPr>
        <w:t>Current Functionality</w:t>
      </w:r>
    </w:p>
    <w:p w14:paraId="38C961B5" w14:textId="77777777" w:rsidR="00E92DC0" w:rsidRPr="00E92DC0" w:rsidRDefault="00E92DC0" w:rsidP="00E92DC0">
      <w:pPr>
        <w:numPr>
          <w:ilvl w:val="0"/>
          <w:numId w:val="36"/>
        </w:numPr>
      </w:pPr>
      <w:r w:rsidRPr="00E92DC0">
        <w:t>Characters can move, jump, and dash.</w:t>
      </w:r>
    </w:p>
    <w:p w14:paraId="20B62570" w14:textId="77777777" w:rsidR="00E92DC0" w:rsidRPr="00E92DC0" w:rsidRDefault="00E92DC0" w:rsidP="00E92DC0">
      <w:pPr>
        <w:numPr>
          <w:ilvl w:val="0"/>
          <w:numId w:val="36"/>
        </w:numPr>
      </w:pPr>
      <w:r w:rsidRPr="00E92DC0">
        <w:t>Local multiplayer with dual input support is functional.</w:t>
      </w:r>
    </w:p>
    <w:p w14:paraId="06C6F483" w14:textId="77777777" w:rsidR="00E92DC0" w:rsidRPr="00E92DC0" w:rsidRDefault="00E92DC0" w:rsidP="00E92DC0">
      <w:pPr>
        <w:numPr>
          <w:ilvl w:val="0"/>
          <w:numId w:val="36"/>
        </w:numPr>
      </w:pPr>
      <w:r w:rsidRPr="00E92DC0">
        <w:t>Basic sword swing mechanics are present.</w:t>
      </w:r>
    </w:p>
    <w:p w14:paraId="199EE942" w14:textId="77777777" w:rsidR="00E92DC0" w:rsidRPr="00E92DC0" w:rsidRDefault="00E92DC0" w:rsidP="00E92DC0">
      <w:pPr>
        <w:numPr>
          <w:ilvl w:val="0"/>
          <w:numId w:val="36"/>
        </w:numPr>
      </w:pPr>
      <w:r w:rsidRPr="00E92DC0">
        <w:t>One test stage is implemented.</w:t>
      </w:r>
    </w:p>
    <w:p w14:paraId="00674E24" w14:textId="77777777" w:rsidR="00E92DC0" w:rsidRDefault="00E92DC0" w:rsidP="00E92DC0">
      <w:pPr>
        <w:numPr>
          <w:ilvl w:val="0"/>
          <w:numId w:val="36"/>
        </w:numPr>
      </w:pPr>
      <w:r w:rsidRPr="00E92DC0">
        <w:t>Debug UI provides state feedback.</w:t>
      </w:r>
    </w:p>
    <w:p w14:paraId="71715666" w14:textId="77777777" w:rsidR="00E92DC0" w:rsidRPr="00E92DC0" w:rsidRDefault="00E92DC0" w:rsidP="00E92DC0">
      <w:pPr>
        <w:ind w:left="720"/>
      </w:pPr>
    </w:p>
    <w:p w14:paraId="162D614B" w14:textId="77777777" w:rsidR="00E92DC0" w:rsidRPr="00E92DC0" w:rsidRDefault="00E92DC0" w:rsidP="00E92DC0">
      <w:pPr>
        <w:rPr>
          <w:b/>
          <w:bCs/>
        </w:rPr>
      </w:pPr>
      <w:r w:rsidRPr="00E92DC0">
        <w:rPr>
          <w:b/>
          <w:bCs/>
        </w:rPr>
        <w:t>Missing Features</w:t>
      </w:r>
    </w:p>
    <w:p w14:paraId="65FA4626" w14:textId="77777777" w:rsidR="00E92DC0" w:rsidRPr="00E92DC0" w:rsidRDefault="00E92DC0" w:rsidP="00E92DC0">
      <w:pPr>
        <w:numPr>
          <w:ilvl w:val="0"/>
          <w:numId w:val="37"/>
        </w:numPr>
      </w:pPr>
      <w:r w:rsidRPr="00E92DC0">
        <w:t>Combat Mechanics: Stabbing, parrying, and special abilities remain unimplemented.</w:t>
      </w:r>
    </w:p>
    <w:p w14:paraId="4D620816" w14:textId="77777777" w:rsidR="00E92DC0" w:rsidRPr="00E92DC0" w:rsidRDefault="00E92DC0" w:rsidP="00E92DC0">
      <w:pPr>
        <w:numPr>
          <w:ilvl w:val="0"/>
          <w:numId w:val="37"/>
        </w:numPr>
      </w:pPr>
      <w:r w:rsidRPr="00E92DC0">
        <w:t>Stages: Only one test stage exists; no themed or varied environments are present.</w:t>
      </w:r>
    </w:p>
    <w:p w14:paraId="44DD0FB4" w14:textId="77777777" w:rsidR="00E92DC0" w:rsidRPr="00E92DC0" w:rsidRDefault="00E92DC0" w:rsidP="00E92DC0">
      <w:pPr>
        <w:numPr>
          <w:ilvl w:val="0"/>
          <w:numId w:val="37"/>
        </w:numPr>
      </w:pPr>
      <w:r w:rsidRPr="00E92DC0">
        <w:t>UI/UX: Menus, victory screens, and player instructions are missing.</w:t>
      </w:r>
    </w:p>
    <w:p w14:paraId="6FB052D1" w14:textId="77777777" w:rsidR="00E92DC0" w:rsidRPr="00E92DC0" w:rsidRDefault="00E92DC0" w:rsidP="00E92DC0">
      <w:pPr>
        <w:numPr>
          <w:ilvl w:val="0"/>
          <w:numId w:val="37"/>
        </w:numPr>
      </w:pPr>
      <w:r w:rsidRPr="00E92DC0">
        <w:t>Sound and Music: No audio elements are currently included.</w:t>
      </w:r>
    </w:p>
    <w:p w14:paraId="5A660161" w14:textId="77777777" w:rsidR="00E92DC0" w:rsidRPr="00E92DC0" w:rsidRDefault="00E92DC0" w:rsidP="00E92DC0">
      <w:pPr>
        <w:numPr>
          <w:ilvl w:val="0"/>
          <w:numId w:val="37"/>
        </w:numPr>
      </w:pPr>
      <w:r w:rsidRPr="00E92DC0">
        <w:t>Game Balance: Variables such as movement speed, dash power, and attack damage require tuning.</w:t>
      </w:r>
    </w:p>
    <w:p w14:paraId="59EEA7E1" w14:textId="77777777" w:rsidR="003879CC" w:rsidRDefault="003879CC" w:rsidP="003879CC">
      <w:pPr>
        <w:rPr>
          <w:i/>
          <w:iCs/>
        </w:rPr>
      </w:pPr>
    </w:p>
    <w:p w14:paraId="33AB3FF3" w14:textId="77777777" w:rsidR="003879CC" w:rsidRPr="00005334" w:rsidRDefault="003879CC" w:rsidP="003879CC">
      <w:pPr>
        <w:rPr>
          <w:i/>
          <w:iCs/>
        </w:rPr>
      </w:pPr>
    </w:p>
    <w:p w14:paraId="4BC1259E" w14:textId="77777777" w:rsidR="003879CC" w:rsidRDefault="003879CC" w:rsidP="003879CC">
      <w:pPr>
        <w:pStyle w:val="Heading2"/>
      </w:pPr>
      <w:r w:rsidRPr="003613B4">
        <w:t>What did I learn</w:t>
      </w:r>
    </w:p>
    <w:p w14:paraId="7349547C" w14:textId="77777777" w:rsidR="00E92DC0" w:rsidRPr="00E92DC0" w:rsidRDefault="00E92DC0" w:rsidP="00E92DC0">
      <w:pPr>
        <w:rPr>
          <w:b/>
          <w:bCs/>
        </w:rPr>
      </w:pPr>
      <w:r w:rsidRPr="00E92DC0">
        <w:rPr>
          <w:b/>
          <w:bCs/>
        </w:rPr>
        <w:t>Technical Insights</w:t>
      </w:r>
    </w:p>
    <w:p w14:paraId="5F3B13C7" w14:textId="77777777" w:rsidR="00E92DC0" w:rsidRPr="00E92DC0" w:rsidRDefault="00E92DC0" w:rsidP="00E92DC0">
      <w:pPr>
        <w:numPr>
          <w:ilvl w:val="0"/>
          <w:numId w:val="38"/>
        </w:numPr>
      </w:pPr>
      <w:r w:rsidRPr="00E92DC0">
        <w:t>The Godot engine’s physics system is well-suited to 2D platforming and momentum-driven mechanics.</w:t>
      </w:r>
    </w:p>
    <w:p w14:paraId="7872A782" w14:textId="77777777" w:rsidR="00E92DC0" w:rsidRDefault="00E92DC0" w:rsidP="00E92DC0">
      <w:pPr>
        <w:numPr>
          <w:ilvl w:val="0"/>
          <w:numId w:val="38"/>
        </w:numPr>
      </w:pPr>
      <w:r w:rsidRPr="00E92DC0">
        <w:t>Implementing local multiplayer was straightforward but required careful input mapping and consistent device detection.</w:t>
      </w:r>
    </w:p>
    <w:p w14:paraId="75064879" w14:textId="77777777" w:rsidR="00E92DC0" w:rsidRPr="00E92DC0" w:rsidRDefault="00E92DC0" w:rsidP="00E92DC0">
      <w:pPr>
        <w:ind w:left="720"/>
      </w:pPr>
    </w:p>
    <w:p w14:paraId="61912DD8" w14:textId="77777777" w:rsidR="00E92DC0" w:rsidRPr="00E92DC0" w:rsidRDefault="00E92DC0" w:rsidP="00E92DC0">
      <w:pPr>
        <w:rPr>
          <w:b/>
          <w:bCs/>
        </w:rPr>
      </w:pPr>
      <w:r w:rsidRPr="00E92DC0">
        <w:rPr>
          <w:b/>
          <w:bCs/>
        </w:rPr>
        <w:t>Design Considerations</w:t>
      </w:r>
    </w:p>
    <w:p w14:paraId="1998AEFB" w14:textId="77777777" w:rsidR="00E92DC0" w:rsidRPr="00E92DC0" w:rsidRDefault="00E92DC0" w:rsidP="00E92DC0">
      <w:pPr>
        <w:numPr>
          <w:ilvl w:val="0"/>
          <w:numId w:val="39"/>
        </w:numPr>
      </w:pPr>
      <w:r w:rsidRPr="00E92DC0">
        <w:t>Combat pacing is closely tied to movement responsiveness; careful balancing is necessary to maintain game flow.</w:t>
      </w:r>
    </w:p>
    <w:p w14:paraId="117DA229" w14:textId="77777777" w:rsidR="00E92DC0" w:rsidRDefault="00E92DC0" w:rsidP="00E92DC0">
      <w:pPr>
        <w:numPr>
          <w:ilvl w:val="0"/>
          <w:numId w:val="39"/>
        </w:numPr>
      </w:pPr>
      <w:r w:rsidRPr="00E92DC0">
        <w:t>The limbless, low-poly character design performed well in gameplay, though it introduces animation challenges that must be addressed creatively.</w:t>
      </w:r>
    </w:p>
    <w:p w14:paraId="4DE1828B" w14:textId="77777777" w:rsidR="00E92DC0" w:rsidRPr="00E92DC0" w:rsidRDefault="00E92DC0" w:rsidP="00E92DC0">
      <w:pPr>
        <w:ind w:left="720"/>
      </w:pPr>
    </w:p>
    <w:p w14:paraId="1BC2C39B" w14:textId="77777777" w:rsidR="00E92DC0" w:rsidRPr="00E92DC0" w:rsidRDefault="00E92DC0" w:rsidP="00E92DC0">
      <w:pPr>
        <w:rPr>
          <w:b/>
          <w:bCs/>
        </w:rPr>
      </w:pPr>
      <w:r w:rsidRPr="00E92DC0">
        <w:rPr>
          <w:b/>
          <w:bCs/>
        </w:rPr>
        <w:t>Next Steps</w:t>
      </w:r>
    </w:p>
    <w:p w14:paraId="19D6DA71" w14:textId="77777777" w:rsidR="00E92DC0" w:rsidRPr="00E92DC0" w:rsidRDefault="00E92DC0" w:rsidP="00E92DC0">
      <w:pPr>
        <w:numPr>
          <w:ilvl w:val="0"/>
          <w:numId w:val="40"/>
        </w:numPr>
      </w:pPr>
      <w:r w:rsidRPr="00E92DC0">
        <w:t>Implement advanced combat mechanics, including stabbing, parrying, and character-specific abilities.</w:t>
      </w:r>
    </w:p>
    <w:p w14:paraId="6286DF50" w14:textId="77777777" w:rsidR="00E92DC0" w:rsidRPr="00E92DC0" w:rsidRDefault="00E92DC0" w:rsidP="00E92DC0">
      <w:pPr>
        <w:numPr>
          <w:ilvl w:val="0"/>
          <w:numId w:val="40"/>
        </w:numPr>
      </w:pPr>
      <w:r w:rsidRPr="00E92DC0">
        <w:t>Design and build additional stages with varied platform layouts and visual themes.</w:t>
      </w:r>
    </w:p>
    <w:p w14:paraId="6B31FE17" w14:textId="77777777" w:rsidR="00E92DC0" w:rsidRPr="00E92DC0" w:rsidRDefault="00E92DC0" w:rsidP="00E92DC0">
      <w:pPr>
        <w:numPr>
          <w:ilvl w:val="0"/>
          <w:numId w:val="40"/>
        </w:numPr>
      </w:pPr>
      <w:r w:rsidRPr="00E92DC0">
        <w:t>Develop user interface elements for match flow, settings, and player feedback.</w:t>
      </w:r>
    </w:p>
    <w:p w14:paraId="77EDA61F" w14:textId="77777777" w:rsidR="00E92DC0" w:rsidRDefault="00E92DC0" w:rsidP="00E92DC0">
      <w:pPr>
        <w:numPr>
          <w:ilvl w:val="0"/>
          <w:numId w:val="40"/>
        </w:numPr>
      </w:pPr>
      <w:r w:rsidRPr="00E92DC0">
        <w:t>Integrate sound effects and background music to enhance game feel and provide auditory cues.</w:t>
      </w:r>
    </w:p>
    <w:p w14:paraId="0F8FC6E8" w14:textId="77777777" w:rsidR="00A64EA1" w:rsidRDefault="00A64EA1" w:rsidP="00A64EA1"/>
    <w:p w14:paraId="729764C1" w14:textId="77777777" w:rsidR="00A64EA1" w:rsidRPr="00E92DC0" w:rsidRDefault="00A64EA1" w:rsidP="00A64EA1"/>
    <w:tbl>
      <w:tblPr>
        <w:tblStyle w:val="TableGrid"/>
        <w:tblW w:w="0" w:type="auto"/>
        <w:tblLook w:val="04A0" w:firstRow="1" w:lastRow="0" w:firstColumn="1" w:lastColumn="0" w:noHBand="0" w:noVBand="1"/>
      </w:tblPr>
      <w:tblGrid>
        <w:gridCol w:w="3018"/>
        <w:gridCol w:w="3018"/>
        <w:gridCol w:w="3018"/>
      </w:tblGrid>
      <w:tr w:rsidR="003879CC" w14:paraId="7719E6C6" w14:textId="77777777" w:rsidTr="008F529F">
        <w:tc>
          <w:tcPr>
            <w:tcW w:w="9054" w:type="dxa"/>
            <w:gridSpan w:val="3"/>
          </w:tcPr>
          <w:p w14:paraId="69E0FB69" w14:textId="77777777" w:rsidR="003879CC" w:rsidRDefault="003879CC" w:rsidP="008F529F">
            <w:pPr>
              <w:jc w:val="center"/>
              <w:rPr>
                <w:b/>
                <w:bCs/>
              </w:rPr>
            </w:pPr>
            <w:r w:rsidRPr="0001184C">
              <w:rPr>
                <w:b/>
                <w:bCs/>
              </w:rPr>
              <w:t>Prototype Progress Summary</w:t>
            </w:r>
          </w:p>
        </w:tc>
      </w:tr>
      <w:tr w:rsidR="003879CC" w14:paraId="13C159BE" w14:textId="77777777" w:rsidTr="008F529F">
        <w:tc>
          <w:tcPr>
            <w:tcW w:w="3018" w:type="dxa"/>
            <w:vAlign w:val="center"/>
          </w:tcPr>
          <w:p w14:paraId="37B72EE5" w14:textId="77777777" w:rsidR="003879CC" w:rsidRDefault="003879CC" w:rsidP="008F529F">
            <w:pPr>
              <w:rPr>
                <w:b/>
                <w:bCs/>
              </w:rPr>
            </w:pPr>
            <w:r w:rsidRPr="0001184C">
              <w:rPr>
                <w:b/>
                <w:bCs/>
              </w:rPr>
              <w:t>Feature</w:t>
            </w:r>
          </w:p>
        </w:tc>
        <w:tc>
          <w:tcPr>
            <w:tcW w:w="3018" w:type="dxa"/>
            <w:vAlign w:val="center"/>
          </w:tcPr>
          <w:p w14:paraId="098ECF80" w14:textId="77777777" w:rsidR="003879CC" w:rsidRDefault="003879CC" w:rsidP="008F529F">
            <w:pPr>
              <w:rPr>
                <w:b/>
                <w:bCs/>
              </w:rPr>
            </w:pPr>
            <w:r w:rsidRPr="0001184C">
              <w:rPr>
                <w:b/>
                <w:bCs/>
              </w:rPr>
              <w:t>Status</w:t>
            </w:r>
          </w:p>
        </w:tc>
        <w:tc>
          <w:tcPr>
            <w:tcW w:w="3018" w:type="dxa"/>
            <w:vAlign w:val="center"/>
          </w:tcPr>
          <w:p w14:paraId="46BB1FD7" w14:textId="77777777" w:rsidR="003879CC" w:rsidRDefault="003879CC" w:rsidP="008F529F">
            <w:pPr>
              <w:rPr>
                <w:b/>
                <w:bCs/>
              </w:rPr>
            </w:pPr>
            <w:r w:rsidRPr="0001184C">
              <w:rPr>
                <w:b/>
                <w:bCs/>
              </w:rPr>
              <w:t>Notes</w:t>
            </w:r>
          </w:p>
        </w:tc>
      </w:tr>
      <w:tr w:rsidR="003879CC" w14:paraId="79D0BDC0" w14:textId="77777777" w:rsidTr="008F529F">
        <w:tc>
          <w:tcPr>
            <w:tcW w:w="3018" w:type="dxa"/>
          </w:tcPr>
          <w:p w14:paraId="7B9C914E" w14:textId="77777777" w:rsidR="003879CC" w:rsidRDefault="003879CC" w:rsidP="008F529F">
            <w:pPr>
              <w:rPr>
                <w:b/>
                <w:bCs/>
              </w:rPr>
            </w:pPr>
            <w:r w:rsidRPr="0001184C">
              <w:t>Movement (Jump, Dash)</w:t>
            </w:r>
          </w:p>
        </w:tc>
        <w:tc>
          <w:tcPr>
            <w:tcW w:w="3018" w:type="dxa"/>
            <w:vAlign w:val="center"/>
          </w:tcPr>
          <w:p w14:paraId="407F61E2" w14:textId="77777777" w:rsidR="003879CC" w:rsidRDefault="003879CC" w:rsidP="008F529F">
            <w:pPr>
              <w:rPr>
                <w:b/>
                <w:bCs/>
              </w:rPr>
            </w:pPr>
            <w:r w:rsidRPr="0001184C">
              <w:t>Implemented</w:t>
            </w:r>
          </w:p>
        </w:tc>
        <w:tc>
          <w:tcPr>
            <w:tcW w:w="3018" w:type="dxa"/>
            <w:vAlign w:val="center"/>
          </w:tcPr>
          <w:p w14:paraId="71DB0160" w14:textId="77777777" w:rsidR="003879CC" w:rsidRDefault="003879CC" w:rsidP="008F529F">
            <w:pPr>
              <w:rPr>
                <w:b/>
                <w:bCs/>
              </w:rPr>
            </w:pPr>
            <w:r w:rsidRPr="0001184C">
              <w:t>Momentum transfer during dashes needs fine-tuning.</w:t>
            </w:r>
          </w:p>
        </w:tc>
      </w:tr>
      <w:tr w:rsidR="003879CC" w14:paraId="1E5580A1" w14:textId="77777777" w:rsidTr="008F529F">
        <w:tc>
          <w:tcPr>
            <w:tcW w:w="3018" w:type="dxa"/>
            <w:vAlign w:val="center"/>
          </w:tcPr>
          <w:p w14:paraId="580C74F2" w14:textId="77777777" w:rsidR="003879CC" w:rsidRDefault="003879CC" w:rsidP="008F529F">
            <w:pPr>
              <w:rPr>
                <w:b/>
                <w:bCs/>
              </w:rPr>
            </w:pPr>
            <w:r w:rsidRPr="0001184C">
              <w:t>Basic Sword Swings</w:t>
            </w:r>
          </w:p>
        </w:tc>
        <w:tc>
          <w:tcPr>
            <w:tcW w:w="3018" w:type="dxa"/>
          </w:tcPr>
          <w:p w14:paraId="70EF4E0A" w14:textId="77777777" w:rsidR="003879CC" w:rsidRPr="004C3A8D" w:rsidRDefault="003879CC" w:rsidP="008F529F">
            <w:r w:rsidRPr="004C3A8D">
              <w:t>In the works</w:t>
            </w:r>
          </w:p>
        </w:tc>
        <w:tc>
          <w:tcPr>
            <w:tcW w:w="3018" w:type="dxa"/>
            <w:vAlign w:val="center"/>
          </w:tcPr>
          <w:p w14:paraId="2791C594" w14:textId="77777777" w:rsidR="003879CC" w:rsidRDefault="003879CC" w:rsidP="008F529F">
            <w:pPr>
              <w:rPr>
                <w:b/>
                <w:bCs/>
              </w:rPr>
            </w:pPr>
            <w:r>
              <w:t>Sword rotation needs fixing.</w:t>
            </w:r>
          </w:p>
        </w:tc>
      </w:tr>
      <w:tr w:rsidR="003879CC" w14:paraId="746F0C29" w14:textId="77777777" w:rsidTr="008F529F">
        <w:tc>
          <w:tcPr>
            <w:tcW w:w="3018" w:type="dxa"/>
            <w:vAlign w:val="center"/>
          </w:tcPr>
          <w:p w14:paraId="51346D5D" w14:textId="77777777" w:rsidR="003879CC" w:rsidRDefault="003879CC" w:rsidP="008F529F">
            <w:pPr>
              <w:rPr>
                <w:b/>
                <w:bCs/>
              </w:rPr>
            </w:pPr>
            <w:r w:rsidRPr="0001184C">
              <w:t>Multiplayer (Local)</w:t>
            </w:r>
          </w:p>
        </w:tc>
        <w:tc>
          <w:tcPr>
            <w:tcW w:w="3018" w:type="dxa"/>
            <w:vAlign w:val="center"/>
          </w:tcPr>
          <w:p w14:paraId="6354708F" w14:textId="77777777" w:rsidR="003879CC" w:rsidRDefault="003879CC" w:rsidP="008F529F">
            <w:pPr>
              <w:rPr>
                <w:b/>
                <w:bCs/>
              </w:rPr>
            </w:pPr>
            <w:r w:rsidRPr="0001184C">
              <w:t>Implemented</w:t>
            </w:r>
          </w:p>
        </w:tc>
        <w:tc>
          <w:tcPr>
            <w:tcW w:w="3018" w:type="dxa"/>
            <w:vAlign w:val="center"/>
          </w:tcPr>
          <w:p w14:paraId="396F0DBE" w14:textId="77777777" w:rsidR="003879CC" w:rsidRDefault="003879CC" w:rsidP="008F529F">
            <w:pPr>
              <w:rPr>
                <w:b/>
                <w:bCs/>
              </w:rPr>
            </w:pPr>
            <w:r w:rsidRPr="0001184C">
              <w:t>Keyboard and controller inputs are mapped.</w:t>
            </w:r>
          </w:p>
        </w:tc>
      </w:tr>
      <w:tr w:rsidR="003879CC" w14:paraId="75F31A61" w14:textId="77777777" w:rsidTr="008F529F">
        <w:tc>
          <w:tcPr>
            <w:tcW w:w="3018" w:type="dxa"/>
            <w:vAlign w:val="center"/>
          </w:tcPr>
          <w:p w14:paraId="63326E70" w14:textId="77777777" w:rsidR="003879CC" w:rsidRDefault="003879CC" w:rsidP="008F529F">
            <w:pPr>
              <w:rPr>
                <w:b/>
                <w:bCs/>
              </w:rPr>
            </w:pPr>
            <w:r w:rsidRPr="0001184C">
              <w:t>Stabbing and Parrying</w:t>
            </w:r>
          </w:p>
        </w:tc>
        <w:tc>
          <w:tcPr>
            <w:tcW w:w="3018" w:type="dxa"/>
            <w:vAlign w:val="center"/>
          </w:tcPr>
          <w:p w14:paraId="20C3AE1C" w14:textId="77777777" w:rsidR="003879CC" w:rsidRDefault="003879CC" w:rsidP="008F529F">
            <w:pPr>
              <w:rPr>
                <w:b/>
                <w:bCs/>
              </w:rPr>
            </w:pPr>
            <w:r w:rsidRPr="0001184C">
              <w:t>Not Implemented</w:t>
            </w:r>
          </w:p>
        </w:tc>
        <w:tc>
          <w:tcPr>
            <w:tcW w:w="3018" w:type="dxa"/>
            <w:vAlign w:val="center"/>
          </w:tcPr>
          <w:p w14:paraId="0DFB1F79" w14:textId="77777777" w:rsidR="003879CC" w:rsidRDefault="003879CC" w:rsidP="008F529F">
            <w:pPr>
              <w:rPr>
                <w:b/>
                <w:bCs/>
              </w:rPr>
            </w:pPr>
            <w:r w:rsidRPr="0001184C">
              <w:t>Core combat mechanics still in development.</w:t>
            </w:r>
          </w:p>
        </w:tc>
      </w:tr>
      <w:tr w:rsidR="003879CC" w14:paraId="1455C9EA" w14:textId="77777777" w:rsidTr="008F529F">
        <w:tc>
          <w:tcPr>
            <w:tcW w:w="3018" w:type="dxa"/>
            <w:vAlign w:val="center"/>
          </w:tcPr>
          <w:p w14:paraId="0A47E8A3" w14:textId="77777777" w:rsidR="003879CC" w:rsidRDefault="003879CC" w:rsidP="008F529F">
            <w:pPr>
              <w:rPr>
                <w:b/>
                <w:bCs/>
              </w:rPr>
            </w:pPr>
            <w:r w:rsidRPr="0001184C">
              <w:t>Special Abilities</w:t>
            </w:r>
          </w:p>
        </w:tc>
        <w:tc>
          <w:tcPr>
            <w:tcW w:w="3018" w:type="dxa"/>
            <w:vAlign w:val="center"/>
          </w:tcPr>
          <w:p w14:paraId="03B47030" w14:textId="77777777" w:rsidR="003879CC" w:rsidRDefault="003879CC" w:rsidP="008F529F">
            <w:pPr>
              <w:rPr>
                <w:b/>
                <w:bCs/>
              </w:rPr>
            </w:pPr>
            <w:r w:rsidRPr="0001184C">
              <w:t>Not Implemented</w:t>
            </w:r>
          </w:p>
        </w:tc>
        <w:tc>
          <w:tcPr>
            <w:tcW w:w="3018" w:type="dxa"/>
            <w:vAlign w:val="center"/>
          </w:tcPr>
          <w:p w14:paraId="3C40930A" w14:textId="77777777" w:rsidR="003879CC" w:rsidRDefault="003879CC" w:rsidP="008F529F">
            <w:pPr>
              <w:rPr>
                <w:b/>
                <w:bCs/>
              </w:rPr>
            </w:pPr>
            <w:r w:rsidRPr="0001184C">
              <w:t>Planned for future updates.</w:t>
            </w:r>
          </w:p>
        </w:tc>
      </w:tr>
      <w:tr w:rsidR="003879CC" w14:paraId="219120FB" w14:textId="77777777" w:rsidTr="008F529F">
        <w:tc>
          <w:tcPr>
            <w:tcW w:w="3018" w:type="dxa"/>
            <w:vAlign w:val="center"/>
          </w:tcPr>
          <w:p w14:paraId="3A2FE356" w14:textId="77777777" w:rsidR="003879CC" w:rsidRDefault="003879CC" w:rsidP="008F529F">
            <w:pPr>
              <w:rPr>
                <w:b/>
                <w:bCs/>
              </w:rPr>
            </w:pPr>
            <w:r w:rsidRPr="0001184C">
              <w:t>Stages</w:t>
            </w:r>
          </w:p>
        </w:tc>
        <w:tc>
          <w:tcPr>
            <w:tcW w:w="3018" w:type="dxa"/>
            <w:vAlign w:val="center"/>
          </w:tcPr>
          <w:p w14:paraId="5A311F1A" w14:textId="3D79DA4D" w:rsidR="003879CC" w:rsidRDefault="00E92DC0" w:rsidP="008F529F">
            <w:pPr>
              <w:rPr>
                <w:b/>
                <w:bCs/>
              </w:rPr>
            </w:pPr>
            <w:r>
              <w:t>One</w:t>
            </w:r>
            <w:r w:rsidR="003879CC" w:rsidRPr="0001184C">
              <w:t xml:space="preserve"> </w:t>
            </w:r>
            <w:r>
              <w:t>t</w:t>
            </w:r>
            <w:r w:rsidR="003879CC" w:rsidRPr="0001184C">
              <w:t>est Stage</w:t>
            </w:r>
          </w:p>
        </w:tc>
        <w:tc>
          <w:tcPr>
            <w:tcW w:w="3018" w:type="dxa"/>
            <w:vAlign w:val="center"/>
          </w:tcPr>
          <w:p w14:paraId="2982FF84" w14:textId="77777777" w:rsidR="003879CC" w:rsidRDefault="003879CC" w:rsidP="008F529F">
            <w:pPr>
              <w:rPr>
                <w:b/>
                <w:bCs/>
              </w:rPr>
            </w:pPr>
            <w:r w:rsidRPr="0001184C">
              <w:t>Additional stages with unique themes needed.</w:t>
            </w:r>
          </w:p>
        </w:tc>
      </w:tr>
      <w:tr w:rsidR="003879CC" w14:paraId="2129030D" w14:textId="77777777" w:rsidTr="008F529F">
        <w:tc>
          <w:tcPr>
            <w:tcW w:w="3018" w:type="dxa"/>
            <w:vAlign w:val="center"/>
          </w:tcPr>
          <w:p w14:paraId="57AAEF3C" w14:textId="77777777" w:rsidR="003879CC" w:rsidRDefault="003879CC" w:rsidP="008F529F">
            <w:pPr>
              <w:rPr>
                <w:b/>
                <w:bCs/>
              </w:rPr>
            </w:pPr>
            <w:r w:rsidRPr="0001184C">
              <w:t>UI/UX</w:t>
            </w:r>
          </w:p>
        </w:tc>
        <w:tc>
          <w:tcPr>
            <w:tcW w:w="3018" w:type="dxa"/>
            <w:vAlign w:val="center"/>
          </w:tcPr>
          <w:p w14:paraId="53A8B786" w14:textId="77777777" w:rsidR="003879CC" w:rsidRDefault="003879CC" w:rsidP="008F529F">
            <w:pPr>
              <w:rPr>
                <w:b/>
                <w:bCs/>
              </w:rPr>
            </w:pPr>
            <w:r w:rsidRPr="0001184C">
              <w:t>Not Implemented</w:t>
            </w:r>
          </w:p>
        </w:tc>
        <w:tc>
          <w:tcPr>
            <w:tcW w:w="3018" w:type="dxa"/>
            <w:vAlign w:val="center"/>
          </w:tcPr>
          <w:p w14:paraId="0A956AA5" w14:textId="77777777" w:rsidR="003879CC" w:rsidRDefault="003879CC" w:rsidP="008F529F">
            <w:pPr>
              <w:rPr>
                <w:b/>
                <w:bCs/>
              </w:rPr>
            </w:pPr>
            <w:r w:rsidRPr="0001184C">
              <w:t>Requires thematic polish and additional features (e.g., settings menu).</w:t>
            </w:r>
          </w:p>
        </w:tc>
      </w:tr>
      <w:tr w:rsidR="003879CC" w14:paraId="1E903CBC" w14:textId="77777777" w:rsidTr="008F529F">
        <w:tc>
          <w:tcPr>
            <w:tcW w:w="3018" w:type="dxa"/>
            <w:vAlign w:val="center"/>
          </w:tcPr>
          <w:p w14:paraId="3D66CBA9" w14:textId="77777777" w:rsidR="003879CC" w:rsidRDefault="003879CC" w:rsidP="008F529F">
            <w:pPr>
              <w:rPr>
                <w:b/>
                <w:bCs/>
              </w:rPr>
            </w:pPr>
            <w:r w:rsidRPr="0001184C">
              <w:t>Sound and Music</w:t>
            </w:r>
          </w:p>
        </w:tc>
        <w:tc>
          <w:tcPr>
            <w:tcW w:w="3018" w:type="dxa"/>
            <w:vAlign w:val="center"/>
          </w:tcPr>
          <w:p w14:paraId="2B9FE63E" w14:textId="77777777" w:rsidR="003879CC" w:rsidRDefault="003879CC" w:rsidP="008F529F">
            <w:pPr>
              <w:rPr>
                <w:b/>
                <w:bCs/>
              </w:rPr>
            </w:pPr>
            <w:r w:rsidRPr="0001184C">
              <w:t>Not Implemented</w:t>
            </w:r>
          </w:p>
        </w:tc>
        <w:tc>
          <w:tcPr>
            <w:tcW w:w="3018" w:type="dxa"/>
            <w:vAlign w:val="center"/>
          </w:tcPr>
          <w:p w14:paraId="305095D1" w14:textId="77777777" w:rsidR="003879CC" w:rsidRDefault="003879CC" w:rsidP="008F529F">
            <w:pPr>
              <w:rPr>
                <w:b/>
                <w:bCs/>
              </w:rPr>
            </w:pPr>
            <w:r w:rsidRPr="0001184C">
              <w:t>Background music and sound effects are pending.</w:t>
            </w:r>
          </w:p>
        </w:tc>
      </w:tr>
    </w:tbl>
    <w:p w14:paraId="1E76A88E" w14:textId="77777777" w:rsidR="003879CC" w:rsidRPr="008F4F86" w:rsidRDefault="003879CC" w:rsidP="003879CC">
      <w:pPr>
        <w:tabs>
          <w:tab w:val="right" w:pos="9064"/>
        </w:tabs>
        <w:rPr>
          <w:i/>
          <w:iCs/>
        </w:rPr>
      </w:pPr>
    </w:p>
    <w:p w14:paraId="38146E15" w14:textId="77777777" w:rsidR="00AA74F1" w:rsidRDefault="00AA74F1">
      <w:pPr>
        <w:rPr>
          <w:rFonts w:asciiTheme="majorHAnsi" w:eastAsiaTheme="majorEastAsia" w:hAnsiTheme="majorHAnsi" w:cstheme="majorBidi"/>
          <w:color w:val="365F91" w:themeColor="accent1" w:themeShade="BF"/>
          <w:sz w:val="32"/>
          <w:szCs w:val="32"/>
        </w:rPr>
      </w:pPr>
      <w:r>
        <w:br w:type="page"/>
      </w:r>
    </w:p>
    <w:p w14:paraId="5CC53029" w14:textId="72A82806" w:rsidR="007729E6" w:rsidRPr="003613B4" w:rsidRDefault="005C2C4C" w:rsidP="007729E6">
      <w:pPr>
        <w:pStyle w:val="Heading1"/>
      </w:pPr>
      <w:bookmarkStart w:id="3" w:name="_Toc199281866"/>
      <w:r w:rsidRPr="003613B4">
        <w:lastRenderedPageBreak/>
        <w:t xml:space="preserve">Milestone 4: </w:t>
      </w:r>
      <w:r w:rsidR="007729E6" w:rsidRPr="003613B4">
        <w:t>Alpha</w:t>
      </w:r>
      <w:bookmarkEnd w:id="3"/>
    </w:p>
    <w:p w14:paraId="13D57EEC" w14:textId="77777777" w:rsidR="007729E6" w:rsidRPr="003613B4" w:rsidRDefault="007729E6" w:rsidP="007729E6">
      <w:pPr>
        <w:pStyle w:val="Title"/>
        <w:rPr>
          <w:sz w:val="10"/>
          <w:szCs w:val="10"/>
        </w:rPr>
      </w:pPr>
    </w:p>
    <w:p w14:paraId="0DB82BF2" w14:textId="77777777" w:rsidR="00B00ACE" w:rsidRPr="00B00ACE" w:rsidRDefault="00B00ACE" w:rsidP="00B00ACE">
      <w:pPr>
        <w:rPr>
          <w:rFonts w:eastAsiaTheme="majorEastAsia"/>
          <w:color w:val="365F91" w:themeColor="accent1" w:themeShade="BF"/>
        </w:rPr>
      </w:pPr>
      <w:r w:rsidRPr="00B00ACE">
        <w:rPr>
          <w:rFonts w:eastAsiaTheme="majorEastAsia"/>
          <w:color w:val="365F91" w:themeColor="accent1" w:themeShade="BF"/>
        </w:rPr>
        <w:t>Alpha Implementation</w:t>
      </w:r>
    </w:p>
    <w:p w14:paraId="1D56D1E3" w14:textId="7C8DCEE9" w:rsidR="00F66B17" w:rsidRPr="00A14165" w:rsidRDefault="00F66B17" w:rsidP="00F66B17">
      <w:pPr>
        <w:rPr>
          <w:b/>
          <w:bCs/>
        </w:rPr>
      </w:pPr>
      <w:r w:rsidRPr="00A14165">
        <w:rPr>
          <w:b/>
          <w:bCs/>
        </w:rPr>
        <w:t>Core Systems and Mechanics</w:t>
      </w:r>
    </w:p>
    <w:p w14:paraId="26BEC2B0" w14:textId="77777777" w:rsidR="00F66B17" w:rsidRDefault="00F66B17" w:rsidP="00F66B17">
      <w:r>
        <w:t>The focus of the Alpha milestone was to establish the foundational combat mechanics necessary to begin evaluating character responsiveness and interaction. Development proceeded from the core outward, prioritizing player movement and weapon systems before introducing auxiliary components such as health tracking, menus, or audio. The primary goals included implementing player-controlled movement, a functional pendulum-based sword mechanic, and the beginnings of a combat feedback loop.</w:t>
      </w:r>
    </w:p>
    <w:p w14:paraId="7F3FAFE0" w14:textId="77777777" w:rsidR="00F66B17" w:rsidRDefault="00F66B17" w:rsidP="00F66B17"/>
    <w:p w14:paraId="46DAD549" w14:textId="75FA8962" w:rsidR="00F66B17" w:rsidRPr="00A14165" w:rsidRDefault="00F66B17" w:rsidP="00F66B17">
      <w:pPr>
        <w:rPr>
          <w:b/>
          <w:bCs/>
        </w:rPr>
      </w:pPr>
      <w:r w:rsidRPr="00A14165">
        <w:rPr>
          <w:b/>
          <w:bCs/>
        </w:rPr>
        <w:t>Movement</w:t>
      </w:r>
    </w:p>
    <w:p w14:paraId="494B31B1" w14:textId="77777777" w:rsidR="00F66B17" w:rsidRDefault="00F66B17" w:rsidP="00F66B17">
      <w:r>
        <w:t>Character movement was implemented via a physics-based system in which player motion is driven by forces and velocities rather than animation. Input can be received from both keyboard and controller devices. Initially, interactions between characters were tested using body collisions, before transitioning to a system where a sword applies knockback when it connects with an opponent. Knockback was made directionally responsive by calculating the relative horizontal position between the attacker and defender, enhancing the intuitive feel of the combat system.</w:t>
      </w:r>
    </w:p>
    <w:p w14:paraId="64BE1CF4" w14:textId="77777777" w:rsidR="00F66B17" w:rsidRDefault="00F66B17" w:rsidP="00F66B17"/>
    <w:p w14:paraId="6145469D" w14:textId="3CD31648" w:rsidR="00F66B17" w:rsidRPr="00A14165" w:rsidRDefault="00F66B17" w:rsidP="00F66B17">
      <w:pPr>
        <w:rPr>
          <w:b/>
          <w:bCs/>
        </w:rPr>
      </w:pPr>
      <w:r w:rsidRPr="00A14165">
        <w:rPr>
          <w:b/>
          <w:bCs/>
        </w:rPr>
        <w:t>Sword mechanics</w:t>
      </w:r>
    </w:p>
    <w:p w14:paraId="6C69ABAF" w14:textId="77777777" w:rsidR="00F66B17" w:rsidRDefault="00F66B17" w:rsidP="00F66B17">
      <w:r>
        <w:t xml:space="preserve">The pendulum sword mechanic serves as both a visual element and the core weapon system. It trails behind the player character and features a constant hitbox. To enable offensive intent, an input-triggered mechanic was introduced that increases the sword’s angular momentum, allowing players to direct its movement toward opponents. Hitlag and </w:t>
      </w:r>
      <w:proofErr w:type="spellStart"/>
      <w:r>
        <w:t>hitfreeze</w:t>
      </w:r>
      <w:proofErr w:type="spellEnd"/>
      <w:r>
        <w:t xml:space="preserve"> were added to further support readability and impact; upon contact, game motion is momentarily paused to emphasize successful strikes.</w:t>
      </w:r>
    </w:p>
    <w:p w14:paraId="2CEC39C2" w14:textId="77777777" w:rsidR="00F66B17" w:rsidRDefault="00F66B17" w:rsidP="00F66B17"/>
    <w:p w14:paraId="76CD72A0" w14:textId="7CEAA436" w:rsidR="00F66B17" w:rsidRPr="00A14165" w:rsidRDefault="00F66B17" w:rsidP="00F66B17">
      <w:pPr>
        <w:rPr>
          <w:b/>
          <w:bCs/>
        </w:rPr>
      </w:pPr>
      <w:r w:rsidRPr="00A14165">
        <w:rPr>
          <w:b/>
          <w:bCs/>
        </w:rPr>
        <w:t>Fine-tuning physics</w:t>
      </w:r>
    </w:p>
    <w:p w14:paraId="7D709194" w14:textId="77777777" w:rsidR="00F66B17" w:rsidRDefault="00F66B17" w:rsidP="00F66B17">
      <w:r>
        <w:t>Refining the pendulum motion required substantial effort. Tuning responsiveness involved adjusting damping, pivot delay, and swing momentum. A key technical challenge emerged due to erratic sword behavior during high-speed movement, caused by limitations in Godot’s built-in physics interpolation. This was resolved by implementing a custom interpolation method, which ensured consistent sword behavior and preserved the desired sense of momentum.</w:t>
      </w:r>
    </w:p>
    <w:p w14:paraId="628DCD41" w14:textId="77777777" w:rsidR="00F66B17" w:rsidRDefault="00F66B17" w:rsidP="00F66B17"/>
    <w:p w14:paraId="7508256E" w14:textId="5D40D2F4" w:rsidR="00F66B17" w:rsidRPr="00A14165" w:rsidRDefault="00F66B17" w:rsidP="00F66B17">
      <w:pPr>
        <w:rPr>
          <w:b/>
          <w:bCs/>
        </w:rPr>
      </w:pPr>
      <w:r w:rsidRPr="00A14165">
        <w:rPr>
          <w:b/>
          <w:bCs/>
        </w:rPr>
        <w:t>Input and Control System</w:t>
      </w:r>
    </w:p>
    <w:p w14:paraId="5490DF9A" w14:textId="77777777" w:rsidR="00F66B17" w:rsidRDefault="00F66B17" w:rsidP="00F66B17">
      <w:r>
        <w:t>Input support was built modularly, allowing keyboard and controller devices to operate interchangeably. Controller integration was straightforward, involving the mapping of controller inputs to existing player actions without major codebase changes. This modular approach will also facilitate future input extensions.</w:t>
      </w:r>
    </w:p>
    <w:p w14:paraId="54DEED7D" w14:textId="77777777" w:rsidR="00F66B17" w:rsidRDefault="00F66B17" w:rsidP="00F66B17"/>
    <w:p w14:paraId="0749A663" w14:textId="77777777" w:rsidR="00F66B17" w:rsidRDefault="00F66B17" w:rsidP="00F66B17">
      <w:r>
        <w:t>Directional knockback and player control systems were tested across both input types. These experiments provided early insight into tuning player responsiveness, ensuring that actions such as attacking and dashing felt equally precise with both input modes.</w:t>
      </w:r>
    </w:p>
    <w:p w14:paraId="2F80CC81" w14:textId="77777777" w:rsidR="00F66B17" w:rsidRDefault="00F66B17" w:rsidP="00F66B17"/>
    <w:p w14:paraId="7B322E9A" w14:textId="5F3D3803" w:rsidR="00F66B17" w:rsidRPr="00A14165" w:rsidRDefault="00F66B17" w:rsidP="00F66B17">
      <w:pPr>
        <w:rPr>
          <w:b/>
          <w:bCs/>
        </w:rPr>
      </w:pPr>
      <w:r w:rsidRPr="00A14165">
        <w:rPr>
          <w:b/>
          <w:bCs/>
        </w:rPr>
        <w:t>Visual Feedback and Combat Cues</w:t>
      </w:r>
    </w:p>
    <w:p w14:paraId="4F32BD8F" w14:textId="77777777" w:rsidR="00F66B17" w:rsidRDefault="00F66B17" w:rsidP="00F66B17">
      <w:r>
        <w:t xml:space="preserve">Combat responsiveness was enhanced through the addition of several visual effects. The sword’s motion, already visually prominent due to its pendulum behavior, was emphasized </w:t>
      </w:r>
      <w:r>
        <w:lastRenderedPageBreak/>
        <w:t>further by brief pauses (</w:t>
      </w:r>
      <w:proofErr w:type="spellStart"/>
      <w:r>
        <w:t>hitfreeze</w:t>
      </w:r>
      <w:proofErr w:type="spellEnd"/>
      <w:r>
        <w:t>) and timing adjustments (</w:t>
      </w:r>
      <w:proofErr w:type="spellStart"/>
      <w:r>
        <w:t>hitlag</w:t>
      </w:r>
      <w:proofErr w:type="spellEnd"/>
      <w:r>
        <w:t>) during strikes. These enhancements helped create a more readable and impactful combat experience, even in the absence of traditional character animations.</w:t>
      </w:r>
    </w:p>
    <w:p w14:paraId="689EFB47" w14:textId="77777777" w:rsidR="00F66B17" w:rsidRDefault="00F66B17" w:rsidP="00F66B17"/>
    <w:p w14:paraId="713B8F70" w14:textId="361AB4F3" w:rsidR="00B00ACE" w:rsidRDefault="00F66B17" w:rsidP="00F66B17">
      <w:r>
        <w:t>Although visual polish was minimal at this stage, the sword’s movement, dynamic knockback reactions, and hit pauses collectively provided the player with immediate feedback, laying the groundwork for more complex audiovisual responses in later milestones.</w:t>
      </w:r>
    </w:p>
    <w:p w14:paraId="40280692" w14:textId="77777777" w:rsidR="00F66B17" w:rsidRPr="00B00ACE" w:rsidRDefault="00F66B17" w:rsidP="00F66B17"/>
    <w:p w14:paraId="14FABA3F" w14:textId="77777777" w:rsidR="00B00ACE" w:rsidRPr="00B00ACE" w:rsidRDefault="00B00ACE" w:rsidP="00B00ACE">
      <w:pPr>
        <w:pStyle w:val="Heading2"/>
      </w:pPr>
      <w:r w:rsidRPr="00B00ACE">
        <w:t>Alpha Goals</w:t>
      </w:r>
    </w:p>
    <w:p w14:paraId="74C2EB82" w14:textId="77777777" w:rsidR="00F66B17" w:rsidRDefault="00F66B17" w:rsidP="00F66B17">
      <w:r>
        <w:t>The primary objective during Alpha was to validate the core concept of physics-driven, pendulum-based combat between two player-controlled characters. By the end of the milestone, this goal had been achieved. Players could move, dash, jump with variable height, swing swords, and react to being hit. Knockback scaled with accumulated damage, and basic hit detection logic was in place.</w:t>
      </w:r>
    </w:p>
    <w:p w14:paraId="74D1D88E" w14:textId="77777777" w:rsidR="00F66B17" w:rsidRDefault="00F66B17" w:rsidP="00F66B17"/>
    <w:p w14:paraId="629A3DEC" w14:textId="316DA304" w:rsidR="00B00ACE" w:rsidRDefault="00F66B17" w:rsidP="00F66B17">
      <w:r>
        <w:t>While the prototype did not yet constitute a complete game, it demonstrated that the central gameplay loop—centered on positioning, movement, and directional attacks—was viable and responsive.</w:t>
      </w:r>
    </w:p>
    <w:p w14:paraId="4BB24E55" w14:textId="77777777" w:rsidR="00F66B17" w:rsidRPr="00B00ACE" w:rsidRDefault="00F66B17" w:rsidP="00F66B17"/>
    <w:p w14:paraId="52466E82" w14:textId="77777777" w:rsidR="00B00ACE" w:rsidRPr="00B00ACE" w:rsidRDefault="00B00ACE" w:rsidP="00B00ACE">
      <w:pPr>
        <w:pStyle w:val="Heading2"/>
      </w:pPr>
      <w:r w:rsidRPr="00B00ACE">
        <w:t>Game State</w:t>
      </w:r>
    </w:p>
    <w:p w14:paraId="5EBC45B4" w14:textId="59E86945" w:rsidR="00F66B17" w:rsidRDefault="00F66B17" w:rsidP="00F66B17">
      <w:r>
        <w:t>At the conclusion of the Alpha milestone, the game existed as a mechanical prototype with the following features:</w:t>
      </w:r>
    </w:p>
    <w:p w14:paraId="77CAE0C8" w14:textId="77777777" w:rsidR="00F66B17" w:rsidRDefault="00F66B17" w:rsidP="00F66B17"/>
    <w:p w14:paraId="3D1E430E" w14:textId="77777777" w:rsidR="00F66B17" w:rsidRDefault="00F66B17" w:rsidP="00F66B17">
      <w:r>
        <w:t>Character movement with dashing and variable jump height</w:t>
      </w:r>
    </w:p>
    <w:p w14:paraId="4CFF473A" w14:textId="77777777" w:rsidR="00F66B17" w:rsidRDefault="00F66B17" w:rsidP="00F66B17"/>
    <w:p w14:paraId="785C5F6C" w14:textId="77777777" w:rsidR="00F66B17" w:rsidRDefault="00F66B17" w:rsidP="00F66B17">
      <w:r>
        <w:t>A pendulum-based sword system with a dynamic hitbox</w:t>
      </w:r>
    </w:p>
    <w:p w14:paraId="0AC5ACE5" w14:textId="77777777" w:rsidR="00F66B17" w:rsidRDefault="00F66B17" w:rsidP="00F66B17"/>
    <w:p w14:paraId="5C868E01" w14:textId="77777777" w:rsidR="00F66B17" w:rsidRDefault="00F66B17" w:rsidP="00F66B17">
      <w:r>
        <w:t>Damage-scaling directional knockback</w:t>
      </w:r>
    </w:p>
    <w:p w14:paraId="31029AC6" w14:textId="77777777" w:rsidR="00F66B17" w:rsidRDefault="00F66B17" w:rsidP="00F66B17"/>
    <w:p w14:paraId="4BF872AC" w14:textId="77777777" w:rsidR="00F66B17" w:rsidRDefault="00F66B17" w:rsidP="00F66B17">
      <w:r>
        <w:t xml:space="preserve">Visual feedback via </w:t>
      </w:r>
      <w:proofErr w:type="spellStart"/>
      <w:r>
        <w:t>hitfreeze</w:t>
      </w:r>
      <w:proofErr w:type="spellEnd"/>
      <w:r>
        <w:t xml:space="preserve"> and </w:t>
      </w:r>
      <w:proofErr w:type="spellStart"/>
      <w:r>
        <w:t>hitlag</w:t>
      </w:r>
      <w:proofErr w:type="spellEnd"/>
    </w:p>
    <w:p w14:paraId="15541B09" w14:textId="77777777" w:rsidR="00F66B17" w:rsidRDefault="00F66B17" w:rsidP="00F66B17"/>
    <w:p w14:paraId="569DE6FC" w14:textId="77777777" w:rsidR="00F66B17" w:rsidRDefault="00F66B17" w:rsidP="00F66B17">
      <w:r>
        <w:t>Simultaneous play for two players using either keyboard or controller</w:t>
      </w:r>
    </w:p>
    <w:p w14:paraId="02B32CAA" w14:textId="77777777" w:rsidR="00F66B17" w:rsidRDefault="00F66B17" w:rsidP="00F66B17"/>
    <w:p w14:paraId="2EC52471" w14:textId="77777777" w:rsidR="00F66B17" w:rsidRDefault="00F66B17" w:rsidP="00F66B17">
      <w:r>
        <w:t>The following components had not yet been implemented:</w:t>
      </w:r>
    </w:p>
    <w:p w14:paraId="5C13BCBF" w14:textId="77777777" w:rsidR="00F66B17" w:rsidRDefault="00F66B17" w:rsidP="00F66B17"/>
    <w:p w14:paraId="7C3CD6FB" w14:textId="77777777" w:rsidR="00F66B17" w:rsidRDefault="00F66B17" w:rsidP="00F66B17">
      <w:r>
        <w:t>Health system and win/loss conditions</w:t>
      </w:r>
    </w:p>
    <w:p w14:paraId="45105518" w14:textId="77777777" w:rsidR="00F66B17" w:rsidRDefault="00F66B17" w:rsidP="00F66B17"/>
    <w:p w14:paraId="1E9D4194" w14:textId="77777777" w:rsidR="00F66B17" w:rsidRDefault="00F66B17" w:rsidP="00F66B17">
      <w:r>
        <w:t>Menus, UI elements, or player instructions</w:t>
      </w:r>
    </w:p>
    <w:p w14:paraId="11E985AA" w14:textId="77777777" w:rsidR="00F66B17" w:rsidRDefault="00F66B17" w:rsidP="00F66B17"/>
    <w:p w14:paraId="46B97564" w14:textId="77777777" w:rsidR="00F66B17" w:rsidRDefault="00F66B17" w:rsidP="00F66B17">
      <w:r>
        <w:t>Sound effects and background music</w:t>
      </w:r>
    </w:p>
    <w:p w14:paraId="53D964BA" w14:textId="77777777" w:rsidR="00F66B17" w:rsidRDefault="00F66B17" w:rsidP="00F66B17"/>
    <w:p w14:paraId="55FA26E2" w14:textId="77777777" w:rsidR="00F66B17" w:rsidRDefault="00F66B17" w:rsidP="00F66B17">
      <w:r>
        <w:t>Environmental visuals such as backgrounds or screen transitions</w:t>
      </w:r>
    </w:p>
    <w:p w14:paraId="78B29AD8" w14:textId="77777777" w:rsidR="00F66B17" w:rsidRDefault="00F66B17" w:rsidP="00F66B17"/>
    <w:p w14:paraId="76EB3C23" w14:textId="77777777" w:rsidR="00F66B17" w:rsidRDefault="00F66B17" w:rsidP="00F66B17">
      <w:r>
        <w:t>Wall jumping and advanced traversal mechanics</w:t>
      </w:r>
    </w:p>
    <w:p w14:paraId="396F0BAB" w14:textId="77777777" w:rsidR="00F66B17" w:rsidRDefault="00F66B17" w:rsidP="00F66B17"/>
    <w:p w14:paraId="741F69D2" w14:textId="77777777" w:rsidR="00F66B17" w:rsidRDefault="00F66B17" w:rsidP="00F66B17">
      <w:r>
        <w:t>Particle effects and polish-level feedback systems</w:t>
      </w:r>
    </w:p>
    <w:p w14:paraId="742BA129" w14:textId="77777777" w:rsidR="00F66B17" w:rsidRDefault="00F66B17" w:rsidP="00F66B17"/>
    <w:p w14:paraId="36EF3774" w14:textId="48D2961C" w:rsidR="00B00ACE" w:rsidRDefault="00F66B17" w:rsidP="00F66B17">
      <w:r>
        <w:t xml:space="preserve">Additionally, the original parry mechanic was replaced by a system where players could knock away the opponent's sword using momentum. The stage geometry had been created, </w:t>
      </w:r>
      <w:r>
        <w:lastRenderedPageBreak/>
        <w:t>but no background visuals were included; these were deferred to the Beta phase. Most development work at this stage prioritized functionality over code clarity or optimization.</w:t>
      </w:r>
    </w:p>
    <w:p w14:paraId="6A8456E1" w14:textId="77777777" w:rsidR="00F66B17" w:rsidRPr="00B00ACE" w:rsidRDefault="00F66B17" w:rsidP="00F66B17"/>
    <w:p w14:paraId="122F3D6D" w14:textId="77777777" w:rsidR="00B00ACE" w:rsidRPr="00B00ACE" w:rsidRDefault="00B00ACE" w:rsidP="00B00ACE">
      <w:pPr>
        <w:pStyle w:val="Heading2"/>
      </w:pPr>
      <w:r w:rsidRPr="00B00ACE">
        <w:t>What Did I Learn</w:t>
      </w:r>
    </w:p>
    <w:p w14:paraId="43711590" w14:textId="77777777" w:rsidR="00F66B17" w:rsidRDefault="00F66B17" w:rsidP="00F66B17">
      <w:r>
        <w:t xml:space="preserve">This phase of development highlighted the importance of early and frequent iteration, particularly when working with real-time physics and non-traditional weapon systems. Small adjustments to physics values—such as damping coefficients or swing thresholds—had a substantial impact on gameplay feel. The project also demonstrated that traditional animation is not strictly necessary to convey responsive action, </w:t>
      </w:r>
      <w:proofErr w:type="gramStart"/>
      <w:r>
        <w:t>provided that</w:t>
      </w:r>
      <w:proofErr w:type="gramEnd"/>
      <w:r>
        <w:t xml:space="preserve"> timing and feedback are well-tuned.</w:t>
      </w:r>
    </w:p>
    <w:p w14:paraId="64550F86" w14:textId="77777777" w:rsidR="00F66B17" w:rsidRDefault="00F66B17" w:rsidP="00F66B17"/>
    <w:p w14:paraId="2E417C32" w14:textId="77777777" w:rsidR="00F66B17" w:rsidRDefault="00F66B17" w:rsidP="00F66B17">
      <w:r>
        <w:t>Developing a consistent and expressive sword system required custom interpolation logic, providing valuable experience with motion tracking and physics behavior in the Godot engine. Seemingly simple systems, such as knockback direction or hit detection, involved considerable debugging due to the complexity of real-time interactions.</w:t>
      </w:r>
    </w:p>
    <w:p w14:paraId="21464EF3" w14:textId="77777777" w:rsidR="00F66B17" w:rsidRDefault="00F66B17" w:rsidP="00F66B17"/>
    <w:p w14:paraId="60883676" w14:textId="214F9061" w:rsidR="007A4373" w:rsidRDefault="00F66B17" w:rsidP="00F66B17">
      <w:r>
        <w:t>Regular playtesting proved indispensable. Observing character behavior under varying input and collision conditions offered clear guidance on what aspects needed refinement. The continuous test-adjust-repeat cycle was essential in shaping the mechanical identity of the game during this early stage</w:t>
      </w:r>
    </w:p>
    <w:p w14:paraId="2225E098" w14:textId="77777777" w:rsidR="007A4373" w:rsidRDefault="007A4373" w:rsidP="007A4373"/>
    <w:p w14:paraId="21019350" w14:textId="77777777" w:rsidR="007A4373" w:rsidRDefault="007A4373" w:rsidP="007A4373"/>
    <w:p w14:paraId="60A05C69" w14:textId="77777777" w:rsidR="007A4373" w:rsidRDefault="007A4373" w:rsidP="007A4373"/>
    <w:p w14:paraId="1CCE20F3" w14:textId="77777777" w:rsidR="007A4373" w:rsidRDefault="007A4373" w:rsidP="007A4373"/>
    <w:p w14:paraId="721F99C7" w14:textId="77777777" w:rsidR="007A4373" w:rsidRDefault="007A4373" w:rsidP="007A4373"/>
    <w:p w14:paraId="7C7C903C" w14:textId="77777777" w:rsidR="007A4373" w:rsidRDefault="007A4373" w:rsidP="007A4373"/>
    <w:p w14:paraId="54BCEEA4" w14:textId="77777777" w:rsidR="00F66B17" w:rsidRDefault="00F66B17" w:rsidP="007A4373"/>
    <w:p w14:paraId="1E65D539" w14:textId="77777777" w:rsidR="00F66B17" w:rsidRDefault="00F66B17" w:rsidP="007A4373"/>
    <w:p w14:paraId="6A4B66E3" w14:textId="77777777" w:rsidR="00F66B17" w:rsidRDefault="00F66B17" w:rsidP="007A4373"/>
    <w:p w14:paraId="39FA0FC6" w14:textId="77777777" w:rsidR="00F66B17" w:rsidRDefault="00F66B17" w:rsidP="007A4373"/>
    <w:p w14:paraId="0230E71C" w14:textId="77777777" w:rsidR="00F66B17" w:rsidRDefault="00F66B17" w:rsidP="007A4373"/>
    <w:p w14:paraId="795713A9" w14:textId="77777777" w:rsidR="00F66B17" w:rsidRDefault="00F66B17" w:rsidP="007A4373"/>
    <w:p w14:paraId="68EA6A17" w14:textId="77777777" w:rsidR="00F66B17" w:rsidRDefault="00F66B17" w:rsidP="007A4373"/>
    <w:p w14:paraId="162D6E84" w14:textId="77777777" w:rsidR="00F66B17" w:rsidRDefault="00F66B17" w:rsidP="007A4373"/>
    <w:p w14:paraId="5ED9CB19" w14:textId="77777777" w:rsidR="00F66B17" w:rsidRDefault="00F66B17" w:rsidP="007A4373"/>
    <w:p w14:paraId="4B2E8D3A" w14:textId="77777777" w:rsidR="00F66B17" w:rsidRDefault="00F66B17" w:rsidP="007A4373"/>
    <w:p w14:paraId="4857EB39" w14:textId="77777777" w:rsidR="00F66B17" w:rsidRDefault="00F66B17" w:rsidP="007A4373"/>
    <w:p w14:paraId="07BDF274" w14:textId="77777777" w:rsidR="00F66B17" w:rsidRDefault="00F66B17" w:rsidP="007A4373"/>
    <w:p w14:paraId="59BAC249" w14:textId="77777777" w:rsidR="00F66B17" w:rsidRDefault="00F66B17" w:rsidP="007A4373"/>
    <w:p w14:paraId="76FAE9DD" w14:textId="77777777" w:rsidR="00F66B17" w:rsidRDefault="00F66B17" w:rsidP="007A4373"/>
    <w:p w14:paraId="24BD887F" w14:textId="77777777" w:rsidR="00F66B17" w:rsidRDefault="00F66B17" w:rsidP="007A4373"/>
    <w:p w14:paraId="5D1ABE80" w14:textId="77777777" w:rsidR="00F66B17" w:rsidRDefault="00F66B17" w:rsidP="007A4373"/>
    <w:p w14:paraId="0B1DE260" w14:textId="77777777" w:rsidR="00F66B17" w:rsidRDefault="00F66B17" w:rsidP="007A4373"/>
    <w:p w14:paraId="0AC8954E" w14:textId="77777777" w:rsidR="00F66B17" w:rsidRDefault="00F66B17" w:rsidP="007A4373"/>
    <w:p w14:paraId="3AD99CA0" w14:textId="77777777" w:rsidR="00F66B17" w:rsidRDefault="00F66B17" w:rsidP="007A4373"/>
    <w:p w14:paraId="14859289" w14:textId="77777777" w:rsidR="00F66B17" w:rsidRDefault="00F66B17" w:rsidP="007A4373"/>
    <w:p w14:paraId="3FEB18F0" w14:textId="77777777" w:rsidR="00F66B17" w:rsidRDefault="00F66B17" w:rsidP="007A4373"/>
    <w:p w14:paraId="50EBD412" w14:textId="77777777" w:rsidR="00A64EA1" w:rsidRDefault="00A64EA1" w:rsidP="007A4373"/>
    <w:p w14:paraId="6143286E" w14:textId="77777777" w:rsidR="007A4373" w:rsidRPr="003613B4" w:rsidRDefault="007A4373" w:rsidP="007A4373">
      <w:pPr>
        <w:pStyle w:val="Heading1"/>
      </w:pPr>
      <w:bookmarkStart w:id="4" w:name="_Toc199281867"/>
      <w:r w:rsidRPr="003613B4">
        <w:lastRenderedPageBreak/>
        <w:t>Milestone 5: Beta</w:t>
      </w:r>
      <w:bookmarkEnd w:id="4"/>
    </w:p>
    <w:p w14:paraId="6872E0F2" w14:textId="77777777" w:rsidR="007A4373" w:rsidRPr="003613B4" w:rsidRDefault="007A4373" w:rsidP="007A4373">
      <w:pPr>
        <w:pStyle w:val="Title"/>
        <w:rPr>
          <w:sz w:val="10"/>
          <w:szCs w:val="10"/>
        </w:rPr>
      </w:pPr>
    </w:p>
    <w:p w14:paraId="643695BF" w14:textId="06C7CC70" w:rsidR="00CA5DAF" w:rsidRPr="00CA5DAF" w:rsidRDefault="00CA5DAF" w:rsidP="000F01EC">
      <w:pPr>
        <w:pStyle w:val="Heading2"/>
      </w:pPr>
      <w:r>
        <w:t>Beta implementation</w:t>
      </w:r>
    </w:p>
    <w:p w14:paraId="4397F6CC" w14:textId="27B4A595" w:rsidR="000F01EC" w:rsidRPr="00A14165" w:rsidRDefault="000F01EC" w:rsidP="000F01EC">
      <w:pPr>
        <w:rPr>
          <w:b/>
          <w:bCs/>
        </w:rPr>
      </w:pPr>
      <w:r w:rsidRPr="00A14165">
        <w:rPr>
          <w:b/>
          <w:bCs/>
        </w:rPr>
        <w:t>Core Systems and Mechanics</w:t>
      </w:r>
    </w:p>
    <w:p w14:paraId="37E3C946" w14:textId="0FA6A2FF" w:rsidR="000F01EC" w:rsidRDefault="000F01EC" w:rsidP="000F01EC">
      <w:r>
        <w:t>This milestone focused on extending and refining the foundational systems implemented during Alpha to bring the experience closer to a complete game. A key enhancement was the implementation of a visible health system. The health bar sprite was designed in Piskel, with visual inspiration drawn from Canva-style assets Whereas a hidden damage value had previously been incremented upon successful hits, a segmented health bar was now added. This visual indicator dynamically changes color based on remaining health and integrates with the knockback system. When a player's health is fully depleted, the round ends, although full round-to-round continuation logic is still pending. The current knockback response, which scales with health, was identified as overly strong and will require balancing in future iterations, possibly by introducing a dampened or static scaling model.</w:t>
      </w:r>
    </w:p>
    <w:p w14:paraId="38AD621D" w14:textId="77777777" w:rsidR="000F01EC" w:rsidRDefault="000F01EC" w:rsidP="000F01EC"/>
    <w:p w14:paraId="6E99CAA6" w14:textId="77777777" w:rsidR="000F01EC" w:rsidRDefault="000F01EC" w:rsidP="000F01EC">
      <w:r>
        <w:t>Player movement was also improved. Wall jumping was introduced, expanding the player's mobility options. In addition, a dash-input buffer was added, enabling a more forgiving input window. Players may now queue a dash or jump slightly beyond the termination of a dash, resulting in smoother and more accessible movement sequences.</w:t>
      </w:r>
    </w:p>
    <w:p w14:paraId="1D003386" w14:textId="77777777" w:rsidR="000F01EC" w:rsidRDefault="000F01EC" w:rsidP="000F01EC"/>
    <w:p w14:paraId="2BC560D7" w14:textId="044E959E" w:rsidR="000F01EC" w:rsidRPr="00A14165" w:rsidRDefault="000F01EC" w:rsidP="000F01EC">
      <w:pPr>
        <w:rPr>
          <w:b/>
          <w:bCs/>
        </w:rPr>
      </w:pPr>
      <w:r w:rsidRPr="00A14165">
        <w:rPr>
          <w:b/>
          <w:bCs/>
        </w:rPr>
        <w:t>User Interface and Navigation</w:t>
      </w:r>
    </w:p>
    <w:p w14:paraId="4E20E4AF" w14:textId="77777777" w:rsidR="000F01EC" w:rsidRDefault="000F01EC" w:rsidP="000F01EC">
      <w:r>
        <w:t>A functioning menu system was added, including transitions between the title screen and gameplay scenes. Significant effort was directed toward ensuring reliable controller and keyboard navigation. The project encountered challenges regarding focus behavior, particularly when navigating menu options using the D-pad or directional keys. To address this, focus modes were fine-tuned and parts of the button interaction system were rewritten. These improvements ensure that input devices consistently highlight and activate the correct menu elements.</w:t>
      </w:r>
    </w:p>
    <w:p w14:paraId="5EF1D97A" w14:textId="77777777" w:rsidR="000F01EC" w:rsidRDefault="000F01EC" w:rsidP="000F01EC"/>
    <w:p w14:paraId="7F30F73B" w14:textId="0DC12F49" w:rsidR="000F01EC" w:rsidRPr="00A14165" w:rsidRDefault="000F01EC" w:rsidP="000F01EC">
      <w:pPr>
        <w:rPr>
          <w:b/>
          <w:bCs/>
        </w:rPr>
      </w:pPr>
      <w:r w:rsidRPr="00A14165">
        <w:rPr>
          <w:b/>
          <w:bCs/>
        </w:rPr>
        <w:t>Audio Implementation</w:t>
      </w:r>
    </w:p>
    <w:p w14:paraId="14899171" w14:textId="77777777" w:rsidR="000F01EC" w:rsidRDefault="000F01EC" w:rsidP="000F01EC">
      <w:r>
        <w:t xml:space="preserve">Audio feedback was introduced using </w:t>
      </w:r>
      <w:proofErr w:type="spellStart"/>
      <w:r>
        <w:t>AudioStreamPlayer</w:t>
      </w:r>
      <w:proofErr w:type="spellEnd"/>
      <w:r>
        <w:t xml:space="preserve"> nodes. This includes background </w:t>
      </w:r>
      <w:proofErr w:type="gramStart"/>
      <w:r>
        <w:t>music</w:t>
      </w:r>
      <w:proofErr w:type="gramEnd"/>
      <w:r>
        <w:t xml:space="preserve"> and a range of sound effects tied to core player actions such as attacks, successful hits, jumping, and landing. Careful attention was given to volume balancing, ensuring that music remained supportive without overpowering essential sound cues. Each sound was selected to provide clear, distinct feedback and contribute to the overall responsiveness of the combat system.</w:t>
      </w:r>
    </w:p>
    <w:p w14:paraId="7C9D4B07" w14:textId="77777777" w:rsidR="000F01EC" w:rsidRDefault="000F01EC" w:rsidP="000F01EC"/>
    <w:p w14:paraId="3954477A" w14:textId="0C8DC31C" w:rsidR="000F01EC" w:rsidRPr="00A14165" w:rsidRDefault="000F01EC" w:rsidP="000F01EC">
      <w:pPr>
        <w:rPr>
          <w:b/>
          <w:bCs/>
        </w:rPr>
      </w:pPr>
      <w:r w:rsidRPr="00A14165">
        <w:rPr>
          <w:b/>
          <w:bCs/>
        </w:rPr>
        <w:t>Visual Feedback and Effects</w:t>
      </w:r>
    </w:p>
    <w:p w14:paraId="08446E7B" w14:textId="7146D794" w:rsidR="00CA5DAF" w:rsidRDefault="000F01EC" w:rsidP="000F01EC">
      <w:r>
        <w:t>To enhance the tactile feel of combat, several visual effects were introduced. A screen shake effect was implemented to emphasize impactful moments, particularly upon landing attacks. In addition, a hit flash overlays a brief color cue on characters when struck, reinforcing the connection between cause and effect during engagements. These feedback layers contribute to a more dynamic and satisfying gameplay experience.</w:t>
      </w:r>
    </w:p>
    <w:p w14:paraId="76C4F8DB" w14:textId="77777777" w:rsidR="000F01EC" w:rsidRPr="00CA5DAF" w:rsidRDefault="000F01EC" w:rsidP="000F01EC"/>
    <w:p w14:paraId="444F2A84" w14:textId="77777777" w:rsidR="00CA5DAF" w:rsidRPr="00CA5DAF" w:rsidRDefault="00CA5DAF" w:rsidP="00CA5DAF">
      <w:pPr>
        <w:pStyle w:val="Heading2"/>
      </w:pPr>
      <w:r w:rsidRPr="00CA5DAF">
        <w:t>Beta Goals</w:t>
      </w:r>
    </w:p>
    <w:p w14:paraId="39BF2147" w14:textId="026EA4A9" w:rsidR="00CA5DAF" w:rsidRDefault="000F01EC" w:rsidP="00CA5DAF">
      <w:r w:rsidRPr="000F01EC">
        <w:t xml:space="preserve">The primary goal for the Beta milestone was to solidify the foundational combat loop. This included establishing health tracking, knockback dynamics, visual and audio feedback, and basic UI flow. Although full win-state logic </w:t>
      </w:r>
      <w:r>
        <w:t>has</w:t>
      </w:r>
      <w:r w:rsidRPr="000F01EC">
        <w:t xml:space="preserve"> not yet</w:t>
      </w:r>
      <w:r>
        <w:t xml:space="preserve"> been</w:t>
      </w:r>
      <w:r w:rsidRPr="000F01EC">
        <w:t xml:space="preserve"> implemented, the current structure allows for coherent round resolution. Special attention was given to refining the </w:t>
      </w:r>
      <w:r w:rsidRPr="000F01EC">
        <w:lastRenderedPageBreak/>
        <w:t>timing and responsiveness of player inputs and layering audiovisual elements so that actions such as dashing, jumping, slashing, and hitting feel distinct and impactful.</w:t>
      </w:r>
    </w:p>
    <w:p w14:paraId="0198222A" w14:textId="77777777" w:rsidR="000F01EC" w:rsidRPr="00CA5DAF" w:rsidRDefault="000F01EC" w:rsidP="00CA5DAF"/>
    <w:p w14:paraId="746C7E13" w14:textId="77777777" w:rsidR="00CA5DAF" w:rsidRPr="00CA5DAF" w:rsidRDefault="00CA5DAF" w:rsidP="00CA5DAF">
      <w:pPr>
        <w:pStyle w:val="Heading2"/>
      </w:pPr>
      <w:r w:rsidRPr="00CA5DAF">
        <w:t>Game State</w:t>
      </w:r>
    </w:p>
    <w:p w14:paraId="020753F5" w14:textId="77777777" w:rsidR="000F01EC" w:rsidRDefault="000F01EC" w:rsidP="000F01EC">
      <w:r>
        <w:t>By the conclusion of the Beta phase, the game included a robust and playable combat loop consisting of:</w:t>
      </w:r>
    </w:p>
    <w:p w14:paraId="6E2C9479" w14:textId="77777777" w:rsidR="000F01EC" w:rsidRDefault="000F01EC" w:rsidP="000F01EC"/>
    <w:p w14:paraId="3F48E82F" w14:textId="77777777" w:rsidR="000F01EC" w:rsidRDefault="000F01EC" w:rsidP="000F01EC">
      <w:r>
        <w:t>Character movement including running, dashing, jumping, and wall jumping</w:t>
      </w:r>
    </w:p>
    <w:p w14:paraId="6B003826" w14:textId="77777777" w:rsidR="000F01EC" w:rsidRDefault="000F01EC" w:rsidP="000F01EC"/>
    <w:p w14:paraId="02770B49" w14:textId="77777777" w:rsidR="000F01EC" w:rsidRDefault="000F01EC" w:rsidP="000F01EC">
      <w:r>
        <w:t>A pendulum-based sword attack system</w:t>
      </w:r>
    </w:p>
    <w:p w14:paraId="2BF89E34" w14:textId="77777777" w:rsidR="000F01EC" w:rsidRDefault="000F01EC" w:rsidP="000F01EC"/>
    <w:p w14:paraId="7BD9EA96" w14:textId="77777777" w:rsidR="000F01EC" w:rsidRDefault="000F01EC" w:rsidP="000F01EC">
      <w:r>
        <w:t>Health bars integrated with knockback and round-end logic</w:t>
      </w:r>
    </w:p>
    <w:p w14:paraId="72096816" w14:textId="77777777" w:rsidR="000F01EC" w:rsidRDefault="000F01EC" w:rsidP="000F01EC"/>
    <w:p w14:paraId="6DEB0DE6" w14:textId="77777777" w:rsidR="000F01EC" w:rsidRDefault="000F01EC" w:rsidP="000F01EC">
      <w:r>
        <w:t xml:space="preserve">Directional knockback and </w:t>
      </w:r>
      <w:proofErr w:type="spellStart"/>
      <w:r>
        <w:t>hitstop</w:t>
      </w:r>
      <w:proofErr w:type="spellEnd"/>
      <w:r>
        <w:t xml:space="preserve"> (pause) feedback</w:t>
      </w:r>
    </w:p>
    <w:p w14:paraId="6D811EC6" w14:textId="77777777" w:rsidR="000F01EC" w:rsidRDefault="000F01EC" w:rsidP="000F01EC"/>
    <w:p w14:paraId="0D867344" w14:textId="77777777" w:rsidR="000F01EC" w:rsidRDefault="000F01EC" w:rsidP="000F01EC">
      <w:r>
        <w:t>Screen shake and hit flash effects</w:t>
      </w:r>
    </w:p>
    <w:p w14:paraId="7A00A961" w14:textId="77777777" w:rsidR="000F01EC" w:rsidRDefault="000F01EC" w:rsidP="000F01EC"/>
    <w:p w14:paraId="066ED87E" w14:textId="77777777" w:rsidR="000F01EC" w:rsidRDefault="000F01EC" w:rsidP="000F01EC">
      <w:r>
        <w:t>Layered audio including background music and sound effects</w:t>
      </w:r>
    </w:p>
    <w:p w14:paraId="6573FCC3" w14:textId="77777777" w:rsidR="000F01EC" w:rsidRDefault="000F01EC" w:rsidP="000F01EC"/>
    <w:p w14:paraId="2DB4BE60" w14:textId="5388E9B4" w:rsidR="000F01EC" w:rsidRDefault="000F01EC" w:rsidP="000F01EC">
      <w:r>
        <w:t>A semi-functional main menu with scene transitions to gameplay</w:t>
      </w:r>
    </w:p>
    <w:p w14:paraId="09F8342E" w14:textId="77777777" w:rsidR="000F01EC" w:rsidRDefault="000F01EC" w:rsidP="000F01EC"/>
    <w:p w14:paraId="11F6913F" w14:textId="77777777" w:rsidR="000F01EC" w:rsidRDefault="000F01EC" w:rsidP="000F01EC">
      <w:r>
        <w:t>A background image to visually anchor the stage</w:t>
      </w:r>
    </w:p>
    <w:p w14:paraId="3B2ECAC5" w14:textId="77777777" w:rsidR="000F01EC" w:rsidRDefault="000F01EC" w:rsidP="000F01EC"/>
    <w:p w14:paraId="0D25B9D7" w14:textId="629CC667" w:rsidR="000F01EC" w:rsidRDefault="000F01EC" w:rsidP="000F01EC">
      <w:r>
        <w:t>At this stage, the game was structurally complete in its core mechanics but still required additional features and polish. Remaining tasks audio settings toggles, visual design for the victory screen, improved particle effects, and a final pass over assets for sound and art consistency. Full animation support ha</w:t>
      </w:r>
      <w:r w:rsidR="00F66B17">
        <w:t>s</w:t>
      </w:r>
      <w:r>
        <w:t xml:space="preserve"> not yet been implemented and </w:t>
      </w:r>
      <w:r w:rsidR="00F66B17">
        <w:t>has been down prioritized for later implementations.</w:t>
      </w:r>
    </w:p>
    <w:p w14:paraId="4A8AA57B" w14:textId="7B0821D8" w:rsidR="007A4373" w:rsidRDefault="007A4373" w:rsidP="00CA5DAF">
      <w:r>
        <w:br w:type="page"/>
      </w:r>
    </w:p>
    <w:p w14:paraId="43FB491C" w14:textId="77777777" w:rsidR="007A4373" w:rsidRPr="003613B4" w:rsidRDefault="007A4373" w:rsidP="007A4373">
      <w:pPr>
        <w:pStyle w:val="Heading1"/>
      </w:pPr>
      <w:bookmarkStart w:id="5" w:name="_Toc199281868"/>
      <w:r w:rsidRPr="003613B4">
        <w:lastRenderedPageBreak/>
        <w:t xml:space="preserve">Milestone </w:t>
      </w:r>
      <w:r>
        <w:t>6</w:t>
      </w:r>
      <w:r w:rsidRPr="003613B4">
        <w:t xml:space="preserve">: </w:t>
      </w:r>
      <w:r>
        <w:t>Live</w:t>
      </w:r>
      <w:bookmarkEnd w:id="5"/>
    </w:p>
    <w:p w14:paraId="1A308074" w14:textId="77777777" w:rsidR="007A4373" w:rsidRPr="003613B4" w:rsidRDefault="007A4373" w:rsidP="007A4373">
      <w:pPr>
        <w:pStyle w:val="Title"/>
        <w:rPr>
          <w:sz w:val="10"/>
          <w:szCs w:val="10"/>
        </w:rPr>
      </w:pPr>
    </w:p>
    <w:p w14:paraId="51BCAE58" w14:textId="078AB809" w:rsidR="007A4373" w:rsidRDefault="00F66B17" w:rsidP="00BC643B">
      <w:pPr>
        <w:pStyle w:val="Heading2"/>
      </w:pPr>
      <w:r>
        <w:t>Final</w:t>
      </w:r>
      <w:r w:rsidR="00BC643B">
        <w:t xml:space="preserve"> Implementation</w:t>
      </w:r>
    </w:p>
    <w:p w14:paraId="4E793564" w14:textId="77777777" w:rsidR="007A4373" w:rsidRDefault="007A4373" w:rsidP="007A4373">
      <w:pPr>
        <w:rPr>
          <w:i/>
          <w:iCs/>
        </w:rPr>
      </w:pPr>
    </w:p>
    <w:p w14:paraId="29BD1B2B" w14:textId="77777777" w:rsidR="00E30E1F" w:rsidRDefault="00E30E1F" w:rsidP="00E30E1F">
      <w:r>
        <w:t>Following the Beta version, development efforts focused on polish, user experience improvements, and bug fixes informed by playtesting.</w:t>
      </w:r>
    </w:p>
    <w:p w14:paraId="56C80EB2" w14:textId="77777777" w:rsidR="00E30E1F" w:rsidRDefault="00E30E1F" w:rsidP="00E30E1F"/>
    <w:p w14:paraId="53E8A6D8" w14:textId="77777777" w:rsidR="00E30E1F" w:rsidRPr="00A14165" w:rsidRDefault="00E30E1F" w:rsidP="00E30E1F">
      <w:pPr>
        <w:rPr>
          <w:b/>
          <w:bCs/>
        </w:rPr>
      </w:pPr>
      <w:r w:rsidRPr="00A14165">
        <w:rPr>
          <w:b/>
          <w:bCs/>
        </w:rPr>
        <w:t>Victory Flow</w:t>
      </w:r>
    </w:p>
    <w:p w14:paraId="1F5580B1" w14:textId="1AE6A74E" w:rsidR="00E30E1F" w:rsidRDefault="00E30E1F" w:rsidP="00E30E1F">
      <w:r>
        <w:t xml:space="preserve">To complete the core game loop, a scoreboard UI was implemented to track round victories and losses. The scoreboard sprite was designed </w:t>
      </w:r>
      <w:r w:rsidR="000F01EC">
        <w:t>using containers and multiple joined polygons</w:t>
      </w:r>
      <w:r>
        <w:t>. A Victory Screen UI was introduced, displaying post-match outcomes and allowing players to either restart the match or return to the title screen. The round length can be adjusted through toggleable UI buttons.</w:t>
      </w:r>
    </w:p>
    <w:p w14:paraId="2E36C012" w14:textId="77777777" w:rsidR="00E30E1F" w:rsidRDefault="00E30E1F" w:rsidP="00E30E1F"/>
    <w:p w14:paraId="05734E1B" w14:textId="77777777" w:rsidR="00E30E1F" w:rsidRPr="00A14165" w:rsidRDefault="00E30E1F" w:rsidP="00E30E1F">
      <w:pPr>
        <w:rPr>
          <w:b/>
          <w:bCs/>
        </w:rPr>
      </w:pPr>
      <w:r w:rsidRPr="00A14165">
        <w:rPr>
          <w:b/>
          <w:bCs/>
        </w:rPr>
        <w:t>Combat Tweaks</w:t>
      </w:r>
    </w:p>
    <w:p w14:paraId="338813F0" w14:textId="77777777" w:rsidR="00E30E1F" w:rsidRDefault="00E30E1F" w:rsidP="00E30E1F">
      <w:r>
        <w:t>Several adjustments were made to combat based on tester feedback. Knockback previously lacked variety and appeared overly linear. Directional knockback was introduced, making hit reactions reflect the angle of impact—for example, upward strikes now lift opponents, while downward strikes push them toward the ground. To reduce chaotic exchanges in which both players could retaliate instantly, a brief hit buffer was added to prevent immediate counterattacks.</w:t>
      </w:r>
    </w:p>
    <w:p w14:paraId="0671A586" w14:textId="77777777" w:rsidR="00E30E1F" w:rsidRDefault="00E30E1F" w:rsidP="00E30E1F"/>
    <w:p w14:paraId="50E7B628" w14:textId="77777777" w:rsidR="00E30E1F" w:rsidRDefault="00E30E1F" w:rsidP="00E30E1F">
      <w:r>
        <w:t>Additionally, a mechanic was added where attacking a sword in the "aim" state results in greater knockback to the defending player. This discourages overly aggressive charging tactics and adds strategic depth.</w:t>
      </w:r>
    </w:p>
    <w:p w14:paraId="64440A60" w14:textId="77777777" w:rsidR="00E30E1F" w:rsidRDefault="00E30E1F" w:rsidP="00E30E1F"/>
    <w:p w14:paraId="214EE9A8" w14:textId="77777777" w:rsidR="00E30E1F" w:rsidRPr="00A14165" w:rsidRDefault="00E30E1F" w:rsidP="00E30E1F">
      <w:pPr>
        <w:rPr>
          <w:b/>
          <w:bCs/>
        </w:rPr>
      </w:pPr>
      <w:r w:rsidRPr="00A14165">
        <w:rPr>
          <w:b/>
          <w:bCs/>
        </w:rPr>
        <w:t>UI/UX Improvements</w:t>
      </w:r>
    </w:p>
    <w:p w14:paraId="6B669145" w14:textId="77777777" w:rsidR="00E30E1F" w:rsidRDefault="00E30E1F" w:rsidP="00E30E1F">
      <w:r>
        <w:t xml:space="preserve">To address usability issues, an instruction screen was added between the title menu and gameplay to convey basic mechanics. While currently always shown, future iterations will allow toggling or hovering to minimize disruption. An Options menu was also created, enabling toggling </w:t>
      </w:r>
      <w:proofErr w:type="spellStart"/>
      <w:r>
        <w:t>fullscreen</w:t>
      </w:r>
      <w:proofErr w:type="spellEnd"/>
      <w:r>
        <w:t>, adjusting music and sound volumes, and accessing a Credits screen listing development attribution.</w:t>
      </w:r>
    </w:p>
    <w:p w14:paraId="58DFE998" w14:textId="77777777" w:rsidR="00E30E1F" w:rsidRDefault="00E30E1F" w:rsidP="00E30E1F"/>
    <w:p w14:paraId="21114ADB" w14:textId="77777777" w:rsidR="00E30E1F" w:rsidRDefault="00E30E1F" w:rsidP="00E30E1F">
      <w:r>
        <w:t>To assist with player differentiation—especially since characters share similar base designs—color variations were added to sprites and animations. Additional polish included aligning the background with the camera to avoid visual displacements and increasing ground dash distance to better match the responsive feel of aerial movement.</w:t>
      </w:r>
    </w:p>
    <w:p w14:paraId="2F7176D8" w14:textId="77777777" w:rsidR="00E30E1F" w:rsidRDefault="00E30E1F" w:rsidP="00E30E1F"/>
    <w:p w14:paraId="2EE91AA8" w14:textId="77777777" w:rsidR="00E30E1F" w:rsidRPr="00A14165" w:rsidRDefault="00E30E1F" w:rsidP="00E30E1F">
      <w:pPr>
        <w:rPr>
          <w:b/>
          <w:bCs/>
        </w:rPr>
      </w:pPr>
      <w:r w:rsidRPr="00A14165">
        <w:rPr>
          <w:b/>
          <w:bCs/>
        </w:rPr>
        <w:t>Content Additions</w:t>
      </w:r>
    </w:p>
    <w:p w14:paraId="3FB05EDF" w14:textId="77777777" w:rsidR="00E30E1F" w:rsidRDefault="00E30E1F" w:rsidP="00E30E1F">
      <w:r>
        <w:t>A late-stage feature added narrative flavor: a health-regenerating item framed as research “funding.” When hit, players lose "funding"—represented by coin particle effects and a wallet sound. Upon defeat, the character's wallet drops and scatters coins, thematically reinforcing the game’s premise of fighting for academic grant money.</w:t>
      </w:r>
    </w:p>
    <w:p w14:paraId="6C34618F" w14:textId="77777777" w:rsidR="00E30E1F" w:rsidRDefault="00E30E1F" w:rsidP="00E30E1F"/>
    <w:p w14:paraId="308F8EE8" w14:textId="77777777" w:rsidR="00E30E1F" w:rsidRPr="00A14165" w:rsidRDefault="00E30E1F" w:rsidP="00E30E1F">
      <w:pPr>
        <w:rPr>
          <w:b/>
          <w:bCs/>
        </w:rPr>
      </w:pPr>
      <w:r w:rsidRPr="00A14165">
        <w:rPr>
          <w:b/>
          <w:bCs/>
        </w:rPr>
        <w:t>Technical Fixes</w:t>
      </w:r>
    </w:p>
    <w:p w14:paraId="0E6A19C0" w14:textId="77777777" w:rsidR="00E30E1F" w:rsidRDefault="00E30E1F" w:rsidP="00E30E1F">
      <w:r>
        <w:t xml:space="preserve">A major bug identified during Beta caused retained knockback velocity after </w:t>
      </w:r>
      <w:proofErr w:type="gramStart"/>
      <w:r>
        <w:t>respawn</w:t>
      </w:r>
      <w:proofErr w:type="gramEnd"/>
      <w:r>
        <w:t>, leading to unintended post-respawn launches. This was resolved by isolating knockback logic and preventing its application during the respawn phase.</w:t>
      </w:r>
    </w:p>
    <w:p w14:paraId="176A8876" w14:textId="77777777" w:rsidR="00E30E1F" w:rsidRDefault="00E30E1F" w:rsidP="00E30E1F"/>
    <w:p w14:paraId="6D01C2B3" w14:textId="77777777" w:rsidR="00E30E1F" w:rsidRDefault="00E30E1F" w:rsidP="00E30E1F">
      <w:r>
        <w:lastRenderedPageBreak/>
        <w:t>Music was rerouted through an audio bus to allow global audio toggle controls. The project was then packaged as an executable and published via GitHub and Itch.io, meeting distribution goals and ensuring version control.</w:t>
      </w:r>
    </w:p>
    <w:p w14:paraId="779730D4" w14:textId="77777777" w:rsidR="00E30E1F" w:rsidRDefault="00E30E1F" w:rsidP="00E30E1F"/>
    <w:p w14:paraId="7E39331E" w14:textId="3CBDB898" w:rsidR="00E30E1F" w:rsidRDefault="00E30E1F" w:rsidP="00E30E1F">
      <w:pPr>
        <w:pStyle w:val="Heading2"/>
      </w:pPr>
      <w:r>
        <w:t>Final Goals</w:t>
      </w:r>
    </w:p>
    <w:p w14:paraId="736AFAB5" w14:textId="77777777" w:rsidR="00E30E1F" w:rsidRPr="00A14165" w:rsidRDefault="00E30E1F" w:rsidP="00E30E1F">
      <w:pPr>
        <w:rPr>
          <w:b/>
          <w:bCs/>
        </w:rPr>
      </w:pPr>
      <w:r w:rsidRPr="00A14165">
        <w:rPr>
          <w:b/>
          <w:bCs/>
        </w:rPr>
        <w:t>Core Loop Completion</w:t>
      </w:r>
    </w:p>
    <w:p w14:paraId="6A20F8D9" w14:textId="77777777" w:rsidR="00E30E1F" w:rsidRDefault="00E30E1F" w:rsidP="00E30E1F">
      <w:r>
        <w:t>The game now includes a fully implemented gameplay loop: match initiation, dynamic combat, round resolution, and transitions to rematch or menu states.</w:t>
      </w:r>
    </w:p>
    <w:p w14:paraId="0DF789DB" w14:textId="77777777" w:rsidR="00E30E1F" w:rsidRDefault="00E30E1F" w:rsidP="00E30E1F"/>
    <w:p w14:paraId="6C70550C" w14:textId="77777777" w:rsidR="00E30E1F" w:rsidRPr="00A14165" w:rsidRDefault="00E30E1F" w:rsidP="00E30E1F">
      <w:pPr>
        <w:rPr>
          <w:b/>
          <w:bCs/>
        </w:rPr>
      </w:pPr>
      <w:r w:rsidRPr="00A14165">
        <w:rPr>
          <w:b/>
          <w:bCs/>
        </w:rPr>
        <w:t>Responsive Gameplay</w:t>
      </w:r>
    </w:p>
    <w:p w14:paraId="2C7B99EF" w14:textId="77777777" w:rsidR="00E30E1F" w:rsidRDefault="00E30E1F" w:rsidP="00E30E1F">
      <w:r>
        <w:t xml:space="preserve">Combat interactions have been refined to feel responsive and satisfying through features such as directional knockback, buffered </w:t>
      </w:r>
      <w:proofErr w:type="spellStart"/>
      <w:r>
        <w:t>hitstun</w:t>
      </w:r>
      <w:proofErr w:type="spellEnd"/>
      <w:r>
        <w:t xml:space="preserve"> handling, and screen shake feedback. The pendulum-based sword physics system now fulfills its original mechanical intentions.</w:t>
      </w:r>
    </w:p>
    <w:p w14:paraId="1CCD20F2" w14:textId="77777777" w:rsidR="00E30E1F" w:rsidRDefault="00E30E1F" w:rsidP="00E30E1F"/>
    <w:p w14:paraId="0475A375" w14:textId="77777777" w:rsidR="00E30E1F" w:rsidRPr="00A14165" w:rsidRDefault="00E30E1F" w:rsidP="00E30E1F">
      <w:pPr>
        <w:rPr>
          <w:b/>
          <w:bCs/>
        </w:rPr>
      </w:pPr>
      <w:r w:rsidRPr="00A14165">
        <w:rPr>
          <w:b/>
          <w:bCs/>
        </w:rPr>
        <w:t>UI and Navigation Readiness</w:t>
      </w:r>
    </w:p>
    <w:p w14:paraId="300C742E" w14:textId="7DDFDC47" w:rsidR="00E30E1F" w:rsidRDefault="006756F6" w:rsidP="00E30E1F">
      <w:r w:rsidRPr="006756F6">
        <w:drawing>
          <wp:anchor distT="0" distB="0" distL="114300" distR="114300" simplePos="0" relativeHeight="251711488" behindDoc="0" locked="0" layoutInCell="1" allowOverlap="1" wp14:anchorId="2E531FE4" wp14:editId="6B5DDFCE">
            <wp:simplePos x="0" y="0"/>
            <wp:positionH relativeFrom="column">
              <wp:posOffset>3049270</wp:posOffset>
            </wp:positionH>
            <wp:positionV relativeFrom="paragraph">
              <wp:posOffset>527050</wp:posOffset>
            </wp:positionV>
            <wp:extent cx="2630805" cy="1207135"/>
            <wp:effectExtent l="0" t="0" r="0" b="0"/>
            <wp:wrapSquare wrapText="bothSides"/>
            <wp:docPr id="102303068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0686" name="Picture 1" descr="A diagram of a flowchart&#10;&#10;AI-generated content may be incorrect."/>
                    <pic:cNvPicPr/>
                  </pic:nvPicPr>
                  <pic:blipFill>
                    <a:blip r:embed="rId13"/>
                    <a:stretch>
                      <a:fillRect/>
                    </a:stretch>
                  </pic:blipFill>
                  <pic:spPr>
                    <a:xfrm>
                      <a:off x="0" y="0"/>
                      <a:ext cx="2630805" cy="1207135"/>
                    </a:xfrm>
                    <a:prstGeom prst="rect">
                      <a:avLst/>
                    </a:prstGeom>
                  </pic:spPr>
                </pic:pic>
              </a:graphicData>
            </a:graphic>
            <wp14:sizeRelH relativeFrom="margin">
              <wp14:pctWidth>0</wp14:pctWidth>
            </wp14:sizeRelH>
          </wp:anchor>
        </w:drawing>
      </w:r>
      <w:r w:rsidR="00E30E1F">
        <w:t>All core UI elements are functional, including the Title Menu, Options, Instructions, Victory Screen, and Credits. Navigation across these screens is intuitive and does not require external guidance.</w:t>
      </w:r>
      <w:r>
        <w:t xml:space="preserve"> Here’s an illustration regarding how it works, which showcases how the player can move back and forth between each scene:</w:t>
      </w:r>
      <w:r w:rsidRPr="006756F6">
        <w:rPr>
          <w:noProof/>
        </w:rPr>
        <w:t xml:space="preserve"> </w:t>
      </w:r>
    </w:p>
    <w:p w14:paraId="68D1D6C9" w14:textId="77777777" w:rsidR="00E30E1F" w:rsidRDefault="00E30E1F" w:rsidP="00E30E1F"/>
    <w:p w14:paraId="1E890BE1" w14:textId="77777777" w:rsidR="006756F6" w:rsidRDefault="006756F6" w:rsidP="00E30E1F"/>
    <w:p w14:paraId="3E94833A" w14:textId="77777777" w:rsidR="006756F6" w:rsidRDefault="006756F6" w:rsidP="00E30E1F"/>
    <w:p w14:paraId="2580BF78" w14:textId="77777777" w:rsidR="006756F6" w:rsidRDefault="006756F6" w:rsidP="00E30E1F"/>
    <w:p w14:paraId="072D8157" w14:textId="77777777" w:rsidR="006756F6" w:rsidRDefault="006756F6" w:rsidP="00E30E1F"/>
    <w:p w14:paraId="5529C133" w14:textId="77777777" w:rsidR="00E30E1F" w:rsidRPr="00A14165" w:rsidRDefault="00E30E1F" w:rsidP="00E30E1F">
      <w:pPr>
        <w:rPr>
          <w:b/>
          <w:bCs/>
        </w:rPr>
      </w:pPr>
      <w:r w:rsidRPr="00A14165">
        <w:rPr>
          <w:b/>
          <w:bCs/>
        </w:rPr>
        <w:t>Playability and Accessibility</w:t>
      </w:r>
    </w:p>
    <w:p w14:paraId="3DE595BF" w14:textId="77777777" w:rsidR="00E30E1F" w:rsidRDefault="00E30E1F" w:rsidP="00E30E1F">
      <w:r>
        <w:t>The game can be played and understood by new users without developer intervention, aided by visual identity for characters, instructional guidance, and refined controls.</w:t>
      </w:r>
    </w:p>
    <w:p w14:paraId="2BAEA085" w14:textId="77777777" w:rsidR="00E30E1F" w:rsidRDefault="00E30E1F" w:rsidP="00E30E1F"/>
    <w:p w14:paraId="6550E9E0" w14:textId="77777777" w:rsidR="00E30E1F" w:rsidRPr="00A14165" w:rsidRDefault="00E30E1F" w:rsidP="00E30E1F">
      <w:pPr>
        <w:rPr>
          <w:b/>
          <w:bCs/>
        </w:rPr>
      </w:pPr>
      <w:r w:rsidRPr="00A14165">
        <w:rPr>
          <w:b/>
          <w:bCs/>
        </w:rPr>
        <w:t>Public Availability</w:t>
      </w:r>
    </w:p>
    <w:p w14:paraId="6C29353A" w14:textId="5465B1C6" w:rsidR="00E30E1F" w:rsidRDefault="00E30E1F" w:rsidP="00E30E1F">
      <w:r>
        <w:t>The game has been released as a playable executable on Itch.io</w:t>
      </w:r>
      <w:r w:rsidR="00254A19">
        <w:t xml:space="preserve">: </w:t>
      </w:r>
      <w:hyperlink r:id="rId14" w:history="1">
        <w:r w:rsidR="00254A19" w:rsidRPr="002C109A">
          <w:rPr>
            <w:rStyle w:val="Hyperlink"/>
          </w:rPr>
          <w:t>https://rehunterg.itch.io/mythos-grant</w:t>
        </w:r>
      </w:hyperlink>
      <w:r w:rsidR="00254A19">
        <w:t>,</w:t>
      </w:r>
      <w:r w:rsidR="00254A19">
        <w:br/>
      </w:r>
      <w:r w:rsidR="00254A19">
        <w:br/>
      </w:r>
      <w:r>
        <w:t xml:space="preserve">with source </w:t>
      </w:r>
      <w:r w:rsidR="00254A19">
        <w:t xml:space="preserve">code </w:t>
      </w:r>
      <w:r>
        <w:t>maintained through GitHub</w:t>
      </w:r>
      <w:r w:rsidR="00254A19">
        <w:t>:</w:t>
      </w:r>
      <w:r w:rsidR="00254A19">
        <w:br/>
      </w:r>
      <w:hyperlink r:id="rId15" w:history="1">
        <w:r w:rsidR="00254A19" w:rsidRPr="002C109A">
          <w:rPr>
            <w:rStyle w:val="Hyperlink"/>
          </w:rPr>
          <w:t>https://github.com/JensVL96/Mythos-grant</w:t>
        </w:r>
      </w:hyperlink>
    </w:p>
    <w:p w14:paraId="03EBDFC5" w14:textId="77777777" w:rsidR="00E30E1F" w:rsidRDefault="00E30E1F" w:rsidP="00E30E1F"/>
    <w:p w14:paraId="0AF4390C" w14:textId="77777777" w:rsidR="00E30E1F" w:rsidRDefault="00E30E1F" w:rsidP="00E30E1F">
      <w:pPr>
        <w:pStyle w:val="Heading2"/>
      </w:pPr>
      <w:r>
        <w:t>Game Evaluation</w:t>
      </w:r>
    </w:p>
    <w:p w14:paraId="563D48D7" w14:textId="77777777" w:rsidR="00E30E1F" w:rsidRPr="00A14165" w:rsidRDefault="00E30E1F" w:rsidP="00E30E1F">
      <w:pPr>
        <w:rPr>
          <w:b/>
          <w:bCs/>
        </w:rPr>
      </w:pPr>
      <w:r w:rsidRPr="00A14165">
        <w:rPr>
          <w:b/>
          <w:bCs/>
        </w:rPr>
        <w:t>Game State</w:t>
      </w:r>
    </w:p>
    <w:p w14:paraId="082044E3" w14:textId="77777777" w:rsidR="00E30E1F" w:rsidRDefault="00E30E1F" w:rsidP="00E30E1F">
      <w:r>
        <w:t>The game delivers a complete and engaging 1v1 combat experience, successfully achieving its core design objectives. The core player feedback loop—sword swinging, impact registration, knockback, and victory—is now consistent and satisfying.</w:t>
      </w:r>
    </w:p>
    <w:p w14:paraId="58FF77B4" w14:textId="77777777" w:rsidR="00E30E1F" w:rsidRDefault="00E30E1F" w:rsidP="00E30E1F"/>
    <w:p w14:paraId="5BA019EB" w14:textId="77777777" w:rsidR="00E30E1F" w:rsidRPr="00A14165" w:rsidRDefault="00E30E1F" w:rsidP="00E30E1F">
      <w:pPr>
        <w:rPr>
          <w:b/>
          <w:bCs/>
        </w:rPr>
      </w:pPr>
      <w:r w:rsidRPr="00A14165">
        <w:rPr>
          <w:b/>
          <w:bCs/>
        </w:rPr>
        <w:t>Combat System</w:t>
      </w:r>
    </w:p>
    <w:p w14:paraId="280F2AEF" w14:textId="77777777" w:rsidR="00E30E1F" w:rsidRDefault="00E30E1F" w:rsidP="00E30E1F">
      <w:r>
        <w:t xml:space="preserve">The pendulum-based sword system behaves predictably while maintaining depth through momentum and physics-based dynamics. Directional knockback and </w:t>
      </w:r>
      <w:proofErr w:type="spellStart"/>
      <w:r>
        <w:t>hitstun</w:t>
      </w:r>
      <w:proofErr w:type="spellEnd"/>
      <w:r>
        <w:t xml:space="preserve"> buffers create a dynamic but readable combat rhythm.</w:t>
      </w:r>
    </w:p>
    <w:p w14:paraId="68EECF24" w14:textId="77777777" w:rsidR="00E30E1F" w:rsidRDefault="00E30E1F" w:rsidP="00E30E1F"/>
    <w:p w14:paraId="2C8D7A63" w14:textId="77777777" w:rsidR="00E30E1F" w:rsidRPr="00A14165" w:rsidRDefault="00E30E1F" w:rsidP="00E30E1F">
      <w:pPr>
        <w:rPr>
          <w:b/>
          <w:bCs/>
        </w:rPr>
      </w:pPr>
      <w:r w:rsidRPr="00A14165">
        <w:rPr>
          <w:b/>
          <w:bCs/>
        </w:rPr>
        <w:t>User Experience</w:t>
      </w:r>
    </w:p>
    <w:p w14:paraId="4A9CE76E" w14:textId="77777777" w:rsidR="00E30E1F" w:rsidRDefault="00E30E1F" w:rsidP="00E30E1F">
      <w:proofErr w:type="spellStart"/>
      <w:r>
        <w:t>Playtesters</w:t>
      </w:r>
      <w:proofErr w:type="spellEnd"/>
      <w:r>
        <w:t xml:space="preserve"> provided positive feedback, highlighting the game's unique mechanics and intuitive feel. Visual enhancements such as particle effects and color-coded characters contributed to a more engaging experience.</w:t>
      </w:r>
    </w:p>
    <w:p w14:paraId="00673B09" w14:textId="77777777" w:rsidR="00E30E1F" w:rsidRDefault="00E30E1F" w:rsidP="00E30E1F"/>
    <w:p w14:paraId="1350741B" w14:textId="77777777" w:rsidR="00E30E1F" w:rsidRPr="00A14165" w:rsidRDefault="00E30E1F" w:rsidP="00E30E1F">
      <w:pPr>
        <w:rPr>
          <w:b/>
          <w:bCs/>
        </w:rPr>
      </w:pPr>
      <w:r w:rsidRPr="00A14165">
        <w:rPr>
          <w:b/>
          <w:bCs/>
        </w:rPr>
        <w:t>Game Flow</w:t>
      </w:r>
    </w:p>
    <w:p w14:paraId="1082ED41" w14:textId="77777777" w:rsidR="00E30E1F" w:rsidRDefault="00E30E1F" w:rsidP="00E30E1F">
      <w:r>
        <w:t>The full cycle of gameplay—from match start to victory resolution and return to the title screen—is complete and functions without known bugs. Round customization adds player agency over pacing.</w:t>
      </w:r>
    </w:p>
    <w:p w14:paraId="09D4965D" w14:textId="77777777" w:rsidR="00E30E1F" w:rsidRDefault="00E30E1F" w:rsidP="00E30E1F"/>
    <w:p w14:paraId="3B9918DA" w14:textId="77777777" w:rsidR="00E30E1F" w:rsidRPr="00A14165" w:rsidRDefault="00E30E1F" w:rsidP="00E30E1F">
      <w:pPr>
        <w:rPr>
          <w:b/>
          <w:bCs/>
        </w:rPr>
      </w:pPr>
      <w:r w:rsidRPr="00A14165">
        <w:rPr>
          <w:b/>
          <w:bCs/>
        </w:rPr>
        <w:t>Technical Stability</w:t>
      </w:r>
    </w:p>
    <w:p w14:paraId="7B5B2F86" w14:textId="77777777" w:rsidR="00E30E1F" w:rsidRDefault="00E30E1F" w:rsidP="00E30E1F">
      <w:r>
        <w:t xml:space="preserve">Critical bugs—such as unintended knockback persistence—have been resolved. The executable runs reliably on target </w:t>
      </w:r>
      <w:proofErr w:type="gramStart"/>
      <w:r>
        <w:t>devices, and</w:t>
      </w:r>
      <w:proofErr w:type="gramEnd"/>
      <w:r>
        <w:t xml:space="preserve"> restarts no longer inherit unintended physics states.</w:t>
      </w:r>
    </w:p>
    <w:p w14:paraId="743B3345" w14:textId="77777777" w:rsidR="00E30E1F" w:rsidRDefault="00E30E1F" w:rsidP="00E30E1F"/>
    <w:p w14:paraId="1E2AC731" w14:textId="77777777" w:rsidR="00E30E1F" w:rsidRPr="00A14165" w:rsidRDefault="00E30E1F" w:rsidP="00E30E1F">
      <w:pPr>
        <w:rPr>
          <w:b/>
          <w:bCs/>
        </w:rPr>
      </w:pPr>
      <w:r w:rsidRPr="00A14165">
        <w:rPr>
          <w:b/>
          <w:bCs/>
        </w:rPr>
        <w:t>Known Limitations</w:t>
      </w:r>
    </w:p>
    <w:p w14:paraId="6A2876A5" w14:textId="77777777" w:rsidR="00E30E1F" w:rsidRDefault="00E30E1F" w:rsidP="00E30E1F">
      <w:r>
        <w:t>Sword customization and full animation cycles were deferred due to time constraints. Character differentiation is currently based solely on color variation.</w:t>
      </w:r>
    </w:p>
    <w:p w14:paraId="2D5C7B99" w14:textId="77777777" w:rsidR="00E30E1F" w:rsidRDefault="00E30E1F" w:rsidP="00E30E1F"/>
    <w:p w14:paraId="4FFE6663" w14:textId="77777777" w:rsidR="00E30E1F" w:rsidRDefault="00E30E1F" w:rsidP="00E30E1F">
      <w:r>
        <w:t>Animations remain minimal, reducing expressive potential during moments like spawn and defeat.</w:t>
      </w:r>
    </w:p>
    <w:p w14:paraId="6DAABA94" w14:textId="77777777" w:rsidR="00E30E1F" w:rsidRDefault="00E30E1F" w:rsidP="00E30E1F"/>
    <w:p w14:paraId="49C4BF12" w14:textId="77777777" w:rsidR="00E30E1F" w:rsidRDefault="00E30E1F" w:rsidP="00E30E1F">
      <w:r>
        <w:t>Controller support exists but was disabled by default in the live version. Only GameCube controllers were tested, limiting compatibility.</w:t>
      </w:r>
    </w:p>
    <w:p w14:paraId="1BE2E065" w14:textId="77777777" w:rsidR="00E30E1F" w:rsidRDefault="00E30E1F" w:rsidP="00E30E1F"/>
    <w:p w14:paraId="69C747C6" w14:textId="77777777" w:rsidR="00E30E1F" w:rsidRDefault="00E30E1F" w:rsidP="00E30E1F">
      <w:r>
        <w:t>Asset theming is inconsistent; various elements were AI-generated from different sources, resulting in a mixed visual identity.</w:t>
      </w:r>
    </w:p>
    <w:p w14:paraId="1D1962E7" w14:textId="77777777" w:rsidR="00E30E1F" w:rsidRDefault="00E30E1F" w:rsidP="00E30E1F"/>
    <w:p w14:paraId="71F407F0" w14:textId="77777777" w:rsidR="00E30E1F" w:rsidRDefault="00E30E1F" w:rsidP="00E30E1F">
      <w:pPr>
        <w:pStyle w:val="Heading2"/>
      </w:pPr>
      <w:r>
        <w:t>Future Work</w:t>
      </w:r>
    </w:p>
    <w:p w14:paraId="39E18217" w14:textId="77777777" w:rsidR="00E30E1F" w:rsidRPr="00A14165" w:rsidRDefault="00E30E1F" w:rsidP="00E30E1F">
      <w:pPr>
        <w:rPr>
          <w:b/>
          <w:bCs/>
        </w:rPr>
      </w:pPr>
      <w:r w:rsidRPr="00A14165">
        <w:rPr>
          <w:b/>
          <w:bCs/>
        </w:rPr>
        <w:t>Narrative &amp; Lore Integration</w:t>
      </w:r>
    </w:p>
    <w:p w14:paraId="1B488898" w14:textId="77777777" w:rsidR="00E30E1F" w:rsidRDefault="00E30E1F" w:rsidP="00E30E1F">
      <w:r>
        <w:t>Future updates will focus on integrating narrative elements more deeply with gameplay. Planned features include multiple character variants, unique swords with lore significance, and visual representations of player progression through armor acquisition. A background mechanic is also planned, wherein stages visually shift to reflect the cultural dominance of each sword’s origin based on match performance. This would include dynamic particle-based transitions between background states.</w:t>
      </w:r>
    </w:p>
    <w:p w14:paraId="48ACF9B3" w14:textId="77777777" w:rsidR="00E30E1F" w:rsidRDefault="00E30E1F" w:rsidP="00E30E1F"/>
    <w:p w14:paraId="2EF410A2" w14:textId="77777777" w:rsidR="00E30E1F" w:rsidRPr="00A14165" w:rsidRDefault="00E30E1F" w:rsidP="00E30E1F">
      <w:pPr>
        <w:rPr>
          <w:b/>
          <w:bCs/>
        </w:rPr>
      </w:pPr>
      <w:r w:rsidRPr="00A14165">
        <w:rPr>
          <w:b/>
          <w:bCs/>
        </w:rPr>
        <w:t>Combat Enhancements</w:t>
      </w:r>
    </w:p>
    <w:p w14:paraId="642EF110" w14:textId="77777777" w:rsidR="00E30E1F" w:rsidRDefault="00E30E1F" w:rsidP="00E30E1F">
      <w:r>
        <w:t>Improvements to sword collision detection will increase the perceived impact of clashes. Current collision-box interactions may result in overlap without strong feedback. Refinements will aim to make sword swings feel weighty and deliberate. Additionally, the dash system—while functional—will be expanded with mechanics inspired by Celeste, offering greater mobility depth and rewarding skillful execution.</w:t>
      </w:r>
    </w:p>
    <w:p w14:paraId="77E2E753" w14:textId="77777777" w:rsidR="00E30E1F" w:rsidRDefault="00E30E1F" w:rsidP="00E30E1F"/>
    <w:p w14:paraId="56D1464C" w14:textId="77777777" w:rsidR="00E30E1F" w:rsidRPr="00A14165" w:rsidRDefault="00E30E1F" w:rsidP="00E30E1F">
      <w:pPr>
        <w:rPr>
          <w:b/>
          <w:bCs/>
        </w:rPr>
      </w:pPr>
      <w:r w:rsidRPr="00A14165">
        <w:rPr>
          <w:b/>
          <w:bCs/>
        </w:rPr>
        <w:t>Controller Integration</w:t>
      </w:r>
    </w:p>
    <w:p w14:paraId="3582C839" w14:textId="77777777" w:rsidR="00E30E1F" w:rsidRDefault="00E30E1F" w:rsidP="00E30E1F">
      <w:r>
        <w:t>Although controller navigation is currently supported, full controller play was removed due to limited hardware testing. Broader support for various controller types and user toggling will be prioritized in future iterations.</w:t>
      </w:r>
    </w:p>
    <w:p w14:paraId="7547FAC9" w14:textId="77777777" w:rsidR="00E30E1F" w:rsidRDefault="00E30E1F" w:rsidP="00E30E1F"/>
    <w:p w14:paraId="656CE72E" w14:textId="77777777" w:rsidR="00E30E1F" w:rsidRPr="00A14165" w:rsidRDefault="00E30E1F" w:rsidP="00E30E1F">
      <w:pPr>
        <w:rPr>
          <w:b/>
          <w:bCs/>
        </w:rPr>
      </w:pPr>
      <w:r w:rsidRPr="00A14165">
        <w:rPr>
          <w:b/>
          <w:bCs/>
        </w:rPr>
        <w:t>Visual and Audio Consistency</w:t>
      </w:r>
    </w:p>
    <w:p w14:paraId="581A0EF3" w14:textId="750B8689" w:rsidR="00FD6E6D" w:rsidRDefault="00E30E1F" w:rsidP="00E30E1F">
      <w:r>
        <w:t>Presently, assets are drawn from a mix of AI-generated and royalty-free sources. Future work will focus on developing a cohesive art direction, ensuring characters, environments, and UI components present a unified aesthetic.</w:t>
      </w:r>
    </w:p>
    <w:p w14:paraId="25E5AD91" w14:textId="77777777" w:rsidR="00FD6E6D" w:rsidRDefault="00FD6E6D" w:rsidP="00E30E1F"/>
    <w:p w14:paraId="78A8ACD2" w14:textId="77777777" w:rsidR="00FD6E6D" w:rsidRDefault="00FD6E6D" w:rsidP="00E30E1F"/>
    <w:p w14:paraId="2011E870" w14:textId="77777777" w:rsidR="00E30E1F" w:rsidRDefault="00E30E1F" w:rsidP="00FD6E6D">
      <w:pPr>
        <w:pStyle w:val="Heading2"/>
      </w:pPr>
      <w:r>
        <w:t>Cost Breakdown</w:t>
      </w:r>
    </w:p>
    <w:tbl>
      <w:tblPr>
        <w:tblStyle w:val="GridTable1Light"/>
        <w:tblW w:w="0" w:type="auto"/>
        <w:tblLook w:val="04A0" w:firstRow="1" w:lastRow="0" w:firstColumn="1" w:lastColumn="0" w:noHBand="0" w:noVBand="1"/>
      </w:tblPr>
      <w:tblGrid>
        <w:gridCol w:w="3018"/>
        <w:gridCol w:w="3018"/>
        <w:gridCol w:w="3018"/>
      </w:tblGrid>
      <w:tr w:rsidR="00E30E1F" w14:paraId="51F3FAEC" w14:textId="77777777" w:rsidTr="00E30E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8" w:type="dxa"/>
          </w:tcPr>
          <w:p w14:paraId="0BC81A8E" w14:textId="4D9ABF88" w:rsidR="00E30E1F" w:rsidRDefault="00E30E1F" w:rsidP="00E30E1F">
            <w:r>
              <w:t>Category</w:t>
            </w:r>
          </w:p>
        </w:tc>
        <w:tc>
          <w:tcPr>
            <w:tcW w:w="3018" w:type="dxa"/>
          </w:tcPr>
          <w:p w14:paraId="16AF7395" w14:textId="42131010" w:rsidR="00E30E1F" w:rsidRDefault="00E30E1F" w:rsidP="00E30E1F">
            <w:pPr>
              <w:cnfStyle w:val="100000000000" w:firstRow="1" w:lastRow="0" w:firstColumn="0" w:lastColumn="0" w:oddVBand="0" w:evenVBand="0" w:oddHBand="0" w:evenHBand="0" w:firstRowFirstColumn="0" w:firstRowLastColumn="0" w:lastRowFirstColumn="0" w:lastRowLastColumn="0"/>
            </w:pPr>
            <w:r>
              <w:t>Tools/ Assets used</w:t>
            </w:r>
          </w:p>
        </w:tc>
        <w:tc>
          <w:tcPr>
            <w:tcW w:w="3018" w:type="dxa"/>
          </w:tcPr>
          <w:p w14:paraId="63F1E53B" w14:textId="188E4104" w:rsidR="00E30E1F" w:rsidRDefault="00E30E1F" w:rsidP="00E30E1F">
            <w:pPr>
              <w:cnfStyle w:val="100000000000" w:firstRow="1" w:lastRow="0" w:firstColumn="0" w:lastColumn="0" w:oddVBand="0" w:evenVBand="0" w:oddHBand="0" w:evenHBand="0" w:firstRowFirstColumn="0" w:firstRowLastColumn="0" w:lastRowFirstColumn="0" w:lastRowLastColumn="0"/>
            </w:pPr>
            <w:r>
              <w:t>Cost</w:t>
            </w:r>
          </w:p>
        </w:tc>
      </w:tr>
      <w:tr w:rsidR="00E30E1F" w14:paraId="28EEFC3F" w14:textId="77777777" w:rsidTr="00E30E1F">
        <w:tc>
          <w:tcPr>
            <w:cnfStyle w:val="001000000000" w:firstRow="0" w:lastRow="0" w:firstColumn="1" w:lastColumn="0" w:oddVBand="0" w:evenVBand="0" w:oddHBand="0" w:evenHBand="0" w:firstRowFirstColumn="0" w:firstRowLastColumn="0" w:lastRowFirstColumn="0" w:lastRowLastColumn="0"/>
            <w:tcW w:w="3018" w:type="dxa"/>
          </w:tcPr>
          <w:p w14:paraId="17EE1E8E" w14:textId="4F82BAE9" w:rsidR="00E30E1F" w:rsidRPr="00A14165" w:rsidRDefault="00E30E1F" w:rsidP="00FD6E6D">
            <w:pPr>
              <w:jc w:val="center"/>
              <w:rPr>
                <w:b w:val="0"/>
                <w:bCs w:val="0"/>
              </w:rPr>
            </w:pPr>
            <w:r w:rsidRPr="00A14165">
              <w:rPr>
                <w:b w:val="0"/>
                <w:bCs w:val="0"/>
              </w:rPr>
              <w:t>Game engine</w:t>
            </w:r>
          </w:p>
        </w:tc>
        <w:tc>
          <w:tcPr>
            <w:tcW w:w="3018" w:type="dxa"/>
          </w:tcPr>
          <w:p w14:paraId="2516F9DD" w14:textId="5BF932E4" w:rsidR="00E30E1F" w:rsidRDefault="00E30E1F" w:rsidP="00FD6E6D">
            <w:pPr>
              <w:jc w:val="center"/>
              <w:cnfStyle w:val="000000000000" w:firstRow="0" w:lastRow="0" w:firstColumn="0" w:lastColumn="0" w:oddVBand="0" w:evenVBand="0" w:oddHBand="0" w:evenHBand="0" w:firstRowFirstColumn="0" w:firstRowLastColumn="0" w:lastRowFirstColumn="0" w:lastRowLastColumn="0"/>
            </w:pPr>
            <w:r>
              <w:t>Godot</w:t>
            </w:r>
          </w:p>
        </w:tc>
        <w:tc>
          <w:tcPr>
            <w:tcW w:w="3018" w:type="dxa"/>
            <w:vMerge w:val="restart"/>
          </w:tcPr>
          <w:p w14:paraId="27A58403" w14:textId="77777777" w:rsidR="00FD6E6D" w:rsidRDefault="00FD6E6D" w:rsidP="00FD6E6D">
            <w:pPr>
              <w:jc w:val="center"/>
              <w:cnfStyle w:val="000000000000" w:firstRow="0" w:lastRow="0" w:firstColumn="0" w:lastColumn="0" w:oddVBand="0" w:evenVBand="0" w:oddHBand="0" w:evenHBand="0" w:firstRowFirstColumn="0" w:firstRowLastColumn="0" w:lastRowFirstColumn="0" w:lastRowLastColumn="0"/>
            </w:pPr>
          </w:p>
          <w:p w14:paraId="32ADF612" w14:textId="77777777" w:rsidR="00FD6E6D" w:rsidRDefault="00FD6E6D" w:rsidP="00FD6E6D">
            <w:pPr>
              <w:jc w:val="center"/>
              <w:cnfStyle w:val="000000000000" w:firstRow="0" w:lastRow="0" w:firstColumn="0" w:lastColumn="0" w:oddVBand="0" w:evenVBand="0" w:oddHBand="0" w:evenHBand="0" w:firstRowFirstColumn="0" w:firstRowLastColumn="0" w:lastRowFirstColumn="0" w:lastRowLastColumn="0"/>
            </w:pPr>
          </w:p>
          <w:p w14:paraId="0264156A" w14:textId="77777777" w:rsidR="00FD6E6D" w:rsidRDefault="00FD6E6D" w:rsidP="00FD6E6D">
            <w:pPr>
              <w:jc w:val="center"/>
              <w:cnfStyle w:val="000000000000" w:firstRow="0" w:lastRow="0" w:firstColumn="0" w:lastColumn="0" w:oddVBand="0" w:evenVBand="0" w:oddHBand="0" w:evenHBand="0" w:firstRowFirstColumn="0" w:firstRowLastColumn="0" w:lastRowFirstColumn="0" w:lastRowLastColumn="0"/>
            </w:pPr>
          </w:p>
          <w:p w14:paraId="2063C342" w14:textId="77777777" w:rsidR="00FD6E6D" w:rsidRDefault="00FD6E6D" w:rsidP="00FD6E6D">
            <w:pPr>
              <w:jc w:val="center"/>
              <w:cnfStyle w:val="000000000000" w:firstRow="0" w:lastRow="0" w:firstColumn="0" w:lastColumn="0" w:oddVBand="0" w:evenVBand="0" w:oddHBand="0" w:evenHBand="0" w:firstRowFirstColumn="0" w:firstRowLastColumn="0" w:lastRowFirstColumn="0" w:lastRowLastColumn="0"/>
            </w:pPr>
          </w:p>
          <w:p w14:paraId="47652DB8" w14:textId="54962DB1" w:rsidR="00E30E1F" w:rsidRDefault="00E30E1F" w:rsidP="00FD6E6D">
            <w:pPr>
              <w:jc w:val="center"/>
              <w:cnfStyle w:val="000000000000" w:firstRow="0" w:lastRow="0" w:firstColumn="0" w:lastColumn="0" w:oddVBand="0" w:evenVBand="0" w:oddHBand="0" w:evenHBand="0" w:firstRowFirstColumn="0" w:firstRowLastColumn="0" w:lastRowFirstColumn="0" w:lastRowLastColumn="0"/>
            </w:pPr>
            <w:r>
              <w:t>Free</w:t>
            </w:r>
          </w:p>
          <w:p w14:paraId="4B0F0D30" w14:textId="77777777" w:rsidR="00FD6E6D" w:rsidRDefault="00FD6E6D" w:rsidP="00FD6E6D">
            <w:pPr>
              <w:jc w:val="center"/>
              <w:cnfStyle w:val="000000000000" w:firstRow="0" w:lastRow="0" w:firstColumn="0" w:lastColumn="0" w:oddVBand="0" w:evenVBand="0" w:oddHBand="0" w:evenHBand="0" w:firstRowFirstColumn="0" w:firstRowLastColumn="0" w:lastRowFirstColumn="0" w:lastRowLastColumn="0"/>
            </w:pPr>
          </w:p>
          <w:p w14:paraId="7D7C69AD" w14:textId="36F51CA1" w:rsidR="00FD6E6D" w:rsidRPr="00FD6E6D" w:rsidRDefault="00FD6E6D" w:rsidP="00FD6E6D">
            <w:pPr>
              <w:ind w:firstLine="708"/>
              <w:jc w:val="center"/>
              <w:cnfStyle w:val="000000000000" w:firstRow="0" w:lastRow="0" w:firstColumn="0" w:lastColumn="0" w:oddVBand="0" w:evenVBand="0" w:oddHBand="0" w:evenHBand="0" w:firstRowFirstColumn="0" w:firstRowLastColumn="0" w:lastRowFirstColumn="0" w:lastRowLastColumn="0"/>
            </w:pPr>
          </w:p>
        </w:tc>
      </w:tr>
      <w:tr w:rsidR="00FD6E6D" w14:paraId="331635AD" w14:textId="77777777" w:rsidTr="00E30E1F">
        <w:tc>
          <w:tcPr>
            <w:cnfStyle w:val="001000000000" w:firstRow="0" w:lastRow="0" w:firstColumn="1" w:lastColumn="0" w:oddVBand="0" w:evenVBand="0" w:oddHBand="0" w:evenHBand="0" w:firstRowFirstColumn="0" w:firstRowLastColumn="0" w:lastRowFirstColumn="0" w:lastRowLastColumn="0"/>
            <w:tcW w:w="3018" w:type="dxa"/>
            <w:vMerge w:val="restart"/>
          </w:tcPr>
          <w:p w14:paraId="6440CDAD" w14:textId="77777777" w:rsidR="00FD6E6D" w:rsidRPr="00A14165" w:rsidRDefault="00FD6E6D" w:rsidP="00FD6E6D">
            <w:pPr>
              <w:jc w:val="center"/>
              <w:rPr>
                <w:b w:val="0"/>
                <w:bCs w:val="0"/>
              </w:rPr>
            </w:pPr>
          </w:p>
          <w:p w14:paraId="734FD407" w14:textId="2E46914C" w:rsidR="00FD6E6D" w:rsidRPr="00A14165" w:rsidRDefault="00FD6E6D" w:rsidP="00FD6E6D">
            <w:pPr>
              <w:jc w:val="center"/>
              <w:rPr>
                <w:b w:val="0"/>
                <w:bCs w:val="0"/>
              </w:rPr>
            </w:pPr>
            <w:r w:rsidRPr="00A14165">
              <w:rPr>
                <w:b w:val="0"/>
                <w:bCs w:val="0"/>
              </w:rPr>
              <w:t>Art tools</w:t>
            </w:r>
          </w:p>
        </w:tc>
        <w:tc>
          <w:tcPr>
            <w:tcW w:w="3018" w:type="dxa"/>
          </w:tcPr>
          <w:p w14:paraId="5885F3E6" w14:textId="259C745F" w:rsidR="00FD6E6D" w:rsidRPr="00E30E1F" w:rsidRDefault="00FD6E6D" w:rsidP="00FD6E6D">
            <w:pPr>
              <w:jc w:val="center"/>
              <w:cnfStyle w:val="000000000000" w:firstRow="0" w:lastRow="0" w:firstColumn="0" w:lastColumn="0" w:oddVBand="0" w:evenVBand="0" w:oddHBand="0" w:evenHBand="0" w:firstRowFirstColumn="0" w:firstRowLastColumn="0" w:lastRowFirstColumn="0" w:lastRowLastColumn="0"/>
              <w:rPr>
                <w:lang w:val="nn-NO"/>
              </w:rPr>
            </w:pPr>
            <w:r w:rsidRPr="00E30E1F">
              <w:rPr>
                <w:lang w:val="nn-NO"/>
              </w:rPr>
              <w:t>Piskel</w:t>
            </w:r>
            <w:r>
              <w:rPr>
                <w:lang w:val="nn-NO"/>
              </w:rPr>
              <w:t xml:space="preserve"> – pixel editor</w:t>
            </w:r>
          </w:p>
        </w:tc>
        <w:tc>
          <w:tcPr>
            <w:tcW w:w="3018" w:type="dxa"/>
            <w:vMerge/>
          </w:tcPr>
          <w:p w14:paraId="25EA9300" w14:textId="49B2C96E" w:rsidR="00FD6E6D" w:rsidRDefault="00FD6E6D" w:rsidP="00E30E1F">
            <w:pPr>
              <w:cnfStyle w:val="000000000000" w:firstRow="0" w:lastRow="0" w:firstColumn="0" w:lastColumn="0" w:oddVBand="0" w:evenVBand="0" w:oddHBand="0" w:evenHBand="0" w:firstRowFirstColumn="0" w:firstRowLastColumn="0" w:lastRowFirstColumn="0" w:lastRowLastColumn="0"/>
            </w:pPr>
          </w:p>
        </w:tc>
      </w:tr>
      <w:tr w:rsidR="00FD6E6D" w14:paraId="16B32871" w14:textId="77777777" w:rsidTr="00E30E1F">
        <w:tc>
          <w:tcPr>
            <w:cnfStyle w:val="001000000000" w:firstRow="0" w:lastRow="0" w:firstColumn="1" w:lastColumn="0" w:oddVBand="0" w:evenVBand="0" w:oddHBand="0" w:evenHBand="0" w:firstRowFirstColumn="0" w:firstRowLastColumn="0" w:lastRowFirstColumn="0" w:lastRowLastColumn="0"/>
            <w:tcW w:w="3018" w:type="dxa"/>
            <w:vMerge/>
          </w:tcPr>
          <w:p w14:paraId="1698D4AB" w14:textId="77777777" w:rsidR="00FD6E6D" w:rsidRPr="00A14165" w:rsidRDefault="00FD6E6D" w:rsidP="00FD6E6D">
            <w:pPr>
              <w:jc w:val="center"/>
              <w:rPr>
                <w:b w:val="0"/>
                <w:bCs w:val="0"/>
              </w:rPr>
            </w:pPr>
          </w:p>
        </w:tc>
        <w:tc>
          <w:tcPr>
            <w:tcW w:w="3018" w:type="dxa"/>
          </w:tcPr>
          <w:p w14:paraId="00235282" w14:textId="29A2B56E" w:rsidR="00FD6E6D" w:rsidRPr="00E30E1F" w:rsidRDefault="00FD6E6D" w:rsidP="00FD6E6D">
            <w:pPr>
              <w:jc w:val="center"/>
              <w:cnfStyle w:val="000000000000" w:firstRow="0" w:lastRow="0" w:firstColumn="0" w:lastColumn="0" w:oddVBand="0" w:evenVBand="0" w:oddHBand="0" w:evenHBand="0" w:firstRowFirstColumn="0" w:firstRowLastColumn="0" w:lastRowFirstColumn="0" w:lastRowLastColumn="0"/>
              <w:rPr>
                <w:lang w:val="nn-NO"/>
              </w:rPr>
            </w:pPr>
            <w:r>
              <w:rPr>
                <w:lang w:val="nn-NO"/>
              </w:rPr>
              <w:t>GIMP – image editor</w:t>
            </w:r>
          </w:p>
        </w:tc>
        <w:tc>
          <w:tcPr>
            <w:tcW w:w="3018" w:type="dxa"/>
            <w:vMerge/>
          </w:tcPr>
          <w:p w14:paraId="6620E30C" w14:textId="2DCD276C" w:rsidR="00FD6E6D" w:rsidRDefault="00FD6E6D" w:rsidP="00E30E1F">
            <w:pPr>
              <w:cnfStyle w:val="000000000000" w:firstRow="0" w:lastRow="0" w:firstColumn="0" w:lastColumn="0" w:oddVBand="0" w:evenVBand="0" w:oddHBand="0" w:evenHBand="0" w:firstRowFirstColumn="0" w:firstRowLastColumn="0" w:lastRowFirstColumn="0" w:lastRowLastColumn="0"/>
            </w:pPr>
          </w:p>
        </w:tc>
      </w:tr>
      <w:tr w:rsidR="00FD6E6D" w14:paraId="12849715" w14:textId="77777777" w:rsidTr="00E30E1F">
        <w:tc>
          <w:tcPr>
            <w:cnfStyle w:val="001000000000" w:firstRow="0" w:lastRow="0" w:firstColumn="1" w:lastColumn="0" w:oddVBand="0" w:evenVBand="0" w:oddHBand="0" w:evenHBand="0" w:firstRowFirstColumn="0" w:firstRowLastColumn="0" w:lastRowFirstColumn="0" w:lastRowLastColumn="0"/>
            <w:tcW w:w="3018" w:type="dxa"/>
            <w:vMerge/>
          </w:tcPr>
          <w:p w14:paraId="1CABE27D" w14:textId="77777777" w:rsidR="00FD6E6D" w:rsidRPr="00A14165" w:rsidRDefault="00FD6E6D" w:rsidP="00FD6E6D">
            <w:pPr>
              <w:jc w:val="center"/>
              <w:rPr>
                <w:b w:val="0"/>
                <w:bCs w:val="0"/>
              </w:rPr>
            </w:pPr>
          </w:p>
        </w:tc>
        <w:tc>
          <w:tcPr>
            <w:tcW w:w="3018" w:type="dxa"/>
          </w:tcPr>
          <w:p w14:paraId="091C95ED" w14:textId="1642B891" w:rsidR="00FD6E6D" w:rsidRPr="00E30E1F" w:rsidRDefault="00FD6E6D" w:rsidP="00FD6E6D">
            <w:pPr>
              <w:jc w:val="center"/>
              <w:cnfStyle w:val="000000000000" w:firstRow="0" w:lastRow="0" w:firstColumn="0" w:lastColumn="0" w:oddVBand="0" w:evenVBand="0" w:oddHBand="0" w:evenHBand="0" w:firstRowFirstColumn="0" w:firstRowLastColumn="0" w:lastRowFirstColumn="0" w:lastRowLastColumn="0"/>
              <w:rPr>
                <w:lang w:val="nn-NO"/>
              </w:rPr>
            </w:pPr>
            <w:r>
              <w:rPr>
                <w:lang w:val="nn-NO"/>
              </w:rPr>
              <w:t>Sprite fusion – map editor</w:t>
            </w:r>
          </w:p>
        </w:tc>
        <w:tc>
          <w:tcPr>
            <w:tcW w:w="3018" w:type="dxa"/>
            <w:vMerge/>
          </w:tcPr>
          <w:p w14:paraId="28B067A3" w14:textId="57B265BE" w:rsidR="00FD6E6D" w:rsidRDefault="00FD6E6D" w:rsidP="00E30E1F">
            <w:pPr>
              <w:cnfStyle w:val="000000000000" w:firstRow="0" w:lastRow="0" w:firstColumn="0" w:lastColumn="0" w:oddVBand="0" w:evenVBand="0" w:oddHBand="0" w:evenHBand="0" w:firstRowFirstColumn="0" w:firstRowLastColumn="0" w:lastRowFirstColumn="0" w:lastRowLastColumn="0"/>
            </w:pPr>
          </w:p>
        </w:tc>
      </w:tr>
      <w:tr w:rsidR="00FD6E6D" w14:paraId="34EB387F" w14:textId="77777777" w:rsidTr="00E30E1F">
        <w:tc>
          <w:tcPr>
            <w:cnfStyle w:val="001000000000" w:firstRow="0" w:lastRow="0" w:firstColumn="1" w:lastColumn="0" w:oddVBand="0" w:evenVBand="0" w:oddHBand="0" w:evenHBand="0" w:firstRowFirstColumn="0" w:firstRowLastColumn="0" w:lastRowFirstColumn="0" w:lastRowLastColumn="0"/>
            <w:tcW w:w="3018" w:type="dxa"/>
          </w:tcPr>
          <w:p w14:paraId="7826A385" w14:textId="65C1E03A" w:rsidR="00FD6E6D" w:rsidRPr="00A14165" w:rsidRDefault="00FD6E6D" w:rsidP="00FD6E6D">
            <w:pPr>
              <w:jc w:val="center"/>
              <w:rPr>
                <w:b w:val="0"/>
                <w:bCs w:val="0"/>
              </w:rPr>
            </w:pPr>
            <w:r w:rsidRPr="00A14165">
              <w:rPr>
                <w:b w:val="0"/>
                <w:bCs w:val="0"/>
              </w:rPr>
              <w:t>Audio tools</w:t>
            </w:r>
          </w:p>
        </w:tc>
        <w:tc>
          <w:tcPr>
            <w:tcW w:w="3018" w:type="dxa"/>
          </w:tcPr>
          <w:p w14:paraId="7D5C21EB" w14:textId="66AD8CD0" w:rsidR="00FD6E6D" w:rsidRPr="00E30E1F" w:rsidRDefault="00FD6E6D" w:rsidP="00FD6E6D">
            <w:pPr>
              <w:jc w:val="center"/>
              <w:cnfStyle w:val="000000000000" w:firstRow="0" w:lastRow="0" w:firstColumn="0" w:lastColumn="0" w:oddVBand="0" w:evenVBand="0" w:oddHBand="0" w:evenHBand="0" w:firstRowFirstColumn="0" w:firstRowLastColumn="0" w:lastRowFirstColumn="0" w:lastRowLastColumn="0"/>
              <w:rPr>
                <w:lang w:val="nn-NO"/>
              </w:rPr>
            </w:pPr>
            <w:r>
              <w:t>Audacity</w:t>
            </w:r>
          </w:p>
        </w:tc>
        <w:tc>
          <w:tcPr>
            <w:tcW w:w="3018" w:type="dxa"/>
            <w:vMerge/>
          </w:tcPr>
          <w:p w14:paraId="528E3745" w14:textId="16FE0A48" w:rsidR="00FD6E6D" w:rsidRDefault="00FD6E6D" w:rsidP="00FD6E6D">
            <w:pPr>
              <w:cnfStyle w:val="000000000000" w:firstRow="0" w:lastRow="0" w:firstColumn="0" w:lastColumn="0" w:oddVBand="0" w:evenVBand="0" w:oddHBand="0" w:evenHBand="0" w:firstRowFirstColumn="0" w:firstRowLastColumn="0" w:lastRowFirstColumn="0" w:lastRowLastColumn="0"/>
            </w:pPr>
          </w:p>
        </w:tc>
      </w:tr>
      <w:tr w:rsidR="00FD6E6D" w14:paraId="7D8AD518" w14:textId="77777777" w:rsidTr="008F529F">
        <w:tc>
          <w:tcPr>
            <w:cnfStyle w:val="001000000000" w:firstRow="0" w:lastRow="0" w:firstColumn="1" w:lastColumn="0" w:oddVBand="0" w:evenVBand="0" w:oddHBand="0" w:evenHBand="0" w:firstRowFirstColumn="0" w:firstRowLastColumn="0" w:lastRowFirstColumn="0" w:lastRowLastColumn="0"/>
            <w:tcW w:w="3018" w:type="dxa"/>
            <w:vMerge w:val="restart"/>
          </w:tcPr>
          <w:p w14:paraId="3B11B227" w14:textId="77777777" w:rsidR="00FD6E6D" w:rsidRPr="00A14165" w:rsidRDefault="00FD6E6D" w:rsidP="00FD6E6D">
            <w:pPr>
              <w:jc w:val="center"/>
              <w:rPr>
                <w:b w:val="0"/>
                <w:bCs w:val="0"/>
              </w:rPr>
            </w:pPr>
          </w:p>
          <w:p w14:paraId="3EE31F3A" w14:textId="251F411D" w:rsidR="00FD6E6D" w:rsidRPr="00A14165" w:rsidRDefault="00FD6E6D" w:rsidP="00FD6E6D">
            <w:pPr>
              <w:jc w:val="center"/>
              <w:rPr>
                <w:b w:val="0"/>
                <w:bCs w:val="0"/>
              </w:rPr>
            </w:pPr>
            <w:r w:rsidRPr="00A14165">
              <w:rPr>
                <w:b w:val="0"/>
                <w:bCs w:val="0"/>
              </w:rPr>
              <w:t>AI-generated assets</w:t>
            </w:r>
          </w:p>
        </w:tc>
        <w:tc>
          <w:tcPr>
            <w:tcW w:w="3018" w:type="dxa"/>
          </w:tcPr>
          <w:p w14:paraId="2A31CBAA" w14:textId="7B45F149" w:rsidR="00FD6E6D" w:rsidRPr="00E30E1F" w:rsidRDefault="00FD6E6D" w:rsidP="00FD6E6D">
            <w:pPr>
              <w:jc w:val="center"/>
              <w:cnfStyle w:val="000000000000" w:firstRow="0" w:lastRow="0" w:firstColumn="0" w:lastColumn="0" w:oddVBand="0" w:evenVBand="0" w:oddHBand="0" w:evenHBand="0" w:firstRowFirstColumn="0" w:firstRowLastColumn="0" w:lastRowFirstColumn="0" w:lastRowLastColumn="0"/>
              <w:rPr>
                <w:lang w:val="nn-NO"/>
              </w:rPr>
            </w:pPr>
            <w:r>
              <w:t>Suno - music</w:t>
            </w:r>
          </w:p>
        </w:tc>
        <w:tc>
          <w:tcPr>
            <w:tcW w:w="3018" w:type="dxa"/>
            <w:vMerge/>
          </w:tcPr>
          <w:p w14:paraId="535EF932" w14:textId="04E0373F" w:rsidR="00FD6E6D" w:rsidRDefault="00FD6E6D" w:rsidP="00FD6E6D">
            <w:pPr>
              <w:cnfStyle w:val="000000000000" w:firstRow="0" w:lastRow="0" w:firstColumn="0" w:lastColumn="0" w:oddVBand="0" w:evenVBand="0" w:oddHBand="0" w:evenHBand="0" w:firstRowFirstColumn="0" w:firstRowLastColumn="0" w:lastRowFirstColumn="0" w:lastRowLastColumn="0"/>
            </w:pPr>
          </w:p>
        </w:tc>
      </w:tr>
      <w:tr w:rsidR="00FD6E6D" w14:paraId="5828C325" w14:textId="77777777" w:rsidTr="00E30E1F">
        <w:tc>
          <w:tcPr>
            <w:cnfStyle w:val="001000000000" w:firstRow="0" w:lastRow="0" w:firstColumn="1" w:lastColumn="0" w:oddVBand="0" w:evenVBand="0" w:oddHBand="0" w:evenHBand="0" w:firstRowFirstColumn="0" w:firstRowLastColumn="0" w:lastRowFirstColumn="0" w:lastRowLastColumn="0"/>
            <w:tcW w:w="3018" w:type="dxa"/>
            <w:vMerge/>
          </w:tcPr>
          <w:p w14:paraId="521DE311" w14:textId="77777777" w:rsidR="00FD6E6D" w:rsidRPr="00A14165" w:rsidRDefault="00FD6E6D" w:rsidP="00FD6E6D">
            <w:pPr>
              <w:jc w:val="center"/>
              <w:rPr>
                <w:b w:val="0"/>
                <w:bCs w:val="0"/>
              </w:rPr>
            </w:pPr>
          </w:p>
        </w:tc>
        <w:tc>
          <w:tcPr>
            <w:tcW w:w="3018" w:type="dxa"/>
          </w:tcPr>
          <w:p w14:paraId="5F9CEC00" w14:textId="3F18429D" w:rsidR="00FD6E6D" w:rsidRPr="00E30E1F" w:rsidRDefault="00FD6E6D" w:rsidP="00FD6E6D">
            <w:pPr>
              <w:jc w:val="center"/>
              <w:cnfStyle w:val="000000000000" w:firstRow="0" w:lastRow="0" w:firstColumn="0" w:lastColumn="0" w:oddVBand="0" w:evenVBand="0" w:oddHBand="0" w:evenHBand="0" w:firstRowFirstColumn="0" w:firstRowLastColumn="0" w:lastRowFirstColumn="0" w:lastRowLastColumn="0"/>
              <w:rPr>
                <w:lang w:val="nn-NO"/>
              </w:rPr>
            </w:pPr>
            <w:r>
              <w:t>ChatGPT sprites &amp; background image</w:t>
            </w:r>
          </w:p>
        </w:tc>
        <w:tc>
          <w:tcPr>
            <w:tcW w:w="3018" w:type="dxa"/>
            <w:vMerge/>
          </w:tcPr>
          <w:p w14:paraId="22169A43" w14:textId="4F1A7635" w:rsidR="00FD6E6D" w:rsidRDefault="00FD6E6D" w:rsidP="00FD6E6D">
            <w:pPr>
              <w:cnfStyle w:val="000000000000" w:firstRow="0" w:lastRow="0" w:firstColumn="0" w:lastColumn="0" w:oddVBand="0" w:evenVBand="0" w:oddHBand="0" w:evenHBand="0" w:firstRowFirstColumn="0" w:firstRowLastColumn="0" w:lastRowFirstColumn="0" w:lastRowLastColumn="0"/>
            </w:pPr>
          </w:p>
        </w:tc>
      </w:tr>
      <w:tr w:rsidR="00FD6E6D" w14:paraId="1C58653F" w14:textId="77777777" w:rsidTr="00E30E1F">
        <w:tc>
          <w:tcPr>
            <w:cnfStyle w:val="001000000000" w:firstRow="0" w:lastRow="0" w:firstColumn="1" w:lastColumn="0" w:oddVBand="0" w:evenVBand="0" w:oddHBand="0" w:evenHBand="0" w:firstRowFirstColumn="0" w:firstRowLastColumn="0" w:lastRowFirstColumn="0" w:lastRowLastColumn="0"/>
            <w:tcW w:w="3018" w:type="dxa"/>
            <w:vMerge w:val="restart"/>
          </w:tcPr>
          <w:p w14:paraId="7615FD0B" w14:textId="2E6FF575" w:rsidR="00FD6E6D" w:rsidRPr="00A14165" w:rsidRDefault="00FD6E6D" w:rsidP="00FD6E6D">
            <w:pPr>
              <w:jc w:val="center"/>
              <w:rPr>
                <w:b w:val="0"/>
                <w:bCs w:val="0"/>
              </w:rPr>
            </w:pPr>
            <w:r w:rsidRPr="00A14165">
              <w:rPr>
                <w:b w:val="0"/>
                <w:bCs w:val="0"/>
              </w:rPr>
              <w:t>Online assets</w:t>
            </w:r>
          </w:p>
        </w:tc>
        <w:tc>
          <w:tcPr>
            <w:tcW w:w="3018" w:type="dxa"/>
          </w:tcPr>
          <w:p w14:paraId="44998EF9" w14:textId="7FC7A7ED" w:rsidR="00FD6E6D" w:rsidRDefault="00FD6E6D" w:rsidP="00FD6E6D">
            <w:pPr>
              <w:jc w:val="center"/>
              <w:cnfStyle w:val="000000000000" w:firstRow="0" w:lastRow="0" w:firstColumn="0" w:lastColumn="0" w:oddVBand="0" w:evenVBand="0" w:oddHBand="0" w:evenHBand="0" w:firstRowFirstColumn="0" w:firstRowLastColumn="0" w:lastRowFirstColumn="0" w:lastRowLastColumn="0"/>
            </w:pPr>
            <w:proofErr w:type="spellStart"/>
            <w:r>
              <w:t>Pixabay</w:t>
            </w:r>
            <w:proofErr w:type="spellEnd"/>
            <w:r>
              <w:t xml:space="preserve"> - sounds</w:t>
            </w:r>
          </w:p>
        </w:tc>
        <w:tc>
          <w:tcPr>
            <w:tcW w:w="3018" w:type="dxa"/>
            <w:vMerge/>
          </w:tcPr>
          <w:p w14:paraId="520EC996" w14:textId="1618BDD8" w:rsidR="00FD6E6D" w:rsidRDefault="00FD6E6D" w:rsidP="00FD6E6D">
            <w:pPr>
              <w:cnfStyle w:val="000000000000" w:firstRow="0" w:lastRow="0" w:firstColumn="0" w:lastColumn="0" w:oddVBand="0" w:evenVBand="0" w:oddHBand="0" w:evenHBand="0" w:firstRowFirstColumn="0" w:firstRowLastColumn="0" w:lastRowFirstColumn="0" w:lastRowLastColumn="0"/>
            </w:pPr>
          </w:p>
        </w:tc>
      </w:tr>
      <w:tr w:rsidR="00FD6E6D" w14:paraId="3B6C33C3" w14:textId="77777777" w:rsidTr="00E30E1F">
        <w:tc>
          <w:tcPr>
            <w:cnfStyle w:val="001000000000" w:firstRow="0" w:lastRow="0" w:firstColumn="1" w:lastColumn="0" w:oddVBand="0" w:evenVBand="0" w:oddHBand="0" w:evenHBand="0" w:firstRowFirstColumn="0" w:firstRowLastColumn="0" w:lastRowFirstColumn="0" w:lastRowLastColumn="0"/>
            <w:tcW w:w="3018" w:type="dxa"/>
            <w:vMerge/>
          </w:tcPr>
          <w:p w14:paraId="0630EEFE" w14:textId="1828539C" w:rsidR="00FD6E6D" w:rsidRDefault="00FD6E6D" w:rsidP="00FD6E6D">
            <w:pPr>
              <w:jc w:val="center"/>
            </w:pPr>
          </w:p>
        </w:tc>
        <w:tc>
          <w:tcPr>
            <w:tcW w:w="3018" w:type="dxa"/>
          </w:tcPr>
          <w:p w14:paraId="1E4D363B" w14:textId="4D27744C" w:rsidR="00FD6E6D" w:rsidRDefault="00FD6E6D" w:rsidP="00FD6E6D">
            <w:pPr>
              <w:jc w:val="center"/>
              <w:cnfStyle w:val="000000000000" w:firstRow="0" w:lastRow="0" w:firstColumn="0" w:lastColumn="0" w:oddVBand="0" w:evenVBand="0" w:oddHBand="0" w:evenHBand="0" w:firstRowFirstColumn="0" w:firstRowLastColumn="0" w:lastRowFirstColumn="0" w:lastRowLastColumn="0"/>
            </w:pPr>
            <w:r>
              <w:t>Kenney – UI borders</w:t>
            </w:r>
          </w:p>
        </w:tc>
        <w:tc>
          <w:tcPr>
            <w:tcW w:w="3018" w:type="dxa"/>
            <w:vMerge/>
          </w:tcPr>
          <w:p w14:paraId="13263281" w14:textId="54B73401" w:rsidR="00FD6E6D" w:rsidRDefault="00FD6E6D" w:rsidP="00FD6E6D">
            <w:pPr>
              <w:cnfStyle w:val="000000000000" w:firstRow="0" w:lastRow="0" w:firstColumn="0" w:lastColumn="0" w:oddVBand="0" w:evenVBand="0" w:oddHBand="0" w:evenHBand="0" w:firstRowFirstColumn="0" w:firstRowLastColumn="0" w:lastRowFirstColumn="0" w:lastRowLastColumn="0"/>
            </w:pPr>
          </w:p>
        </w:tc>
      </w:tr>
    </w:tbl>
    <w:p w14:paraId="300CD39A" w14:textId="77777777" w:rsidR="00E30E1F" w:rsidRDefault="00E30E1F" w:rsidP="00E30E1F"/>
    <w:p w14:paraId="771E8BF1" w14:textId="77777777" w:rsidR="00E30E1F" w:rsidRDefault="00E30E1F" w:rsidP="00E30E1F">
      <w:r>
        <w:t>Total Budget: Free</w:t>
      </w:r>
    </w:p>
    <w:p w14:paraId="69EB83F3" w14:textId="77777777" w:rsidR="00E30E1F" w:rsidRDefault="00E30E1F" w:rsidP="00E30E1F"/>
    <w:p w14:paraId="0B31F498" w14:textId="55EC4969" w:rsidR="00E30E1F" w:rsidRDefault="00FD6E6D" w:rsidP="00FD6E6D">
      <w:pPr>
        <w:pStyle w:val="Heading2"/>
      </w:pPr>
      <w:r>
        <w:t>What did I learn?</w:t>
      </w:r>
    </w:p>
    <w:p w14:paraId="1681339A" w14:textId="77777777" w:rsidR="00E30E1F" w:rsidRDefault="00E30E1F" w:rsidP="00E30E1F">
      <w:r>
        <w:t>Scope Management: Prioritized essential polish over secondary features such as detailed animations.</w:t>
      </w:r>
    </w:p>
    <w:p w14:paraId="75A56040" w14:textId="77777777" w:rsidR="00E30E1F" w:rsidRDefault="00E30E1F" w:rsidP="00E30E1F"/>
    <w:p w14:paraId="646A7820" w14:textId="77777777" w:rsidR="00E30E1F" w:rsidRDefault="00E30E1F" w:rsidP="00E30E1F">
      <w:r>
        <w:t>Iterative Design: Playtesting informed valuable improvements, especially in combat feel and UX.</w:t>
      </w:r>
    </w:p>
    <w:p w14:paraId="638F4DA6" w14:textId="77777777" w:rsidR="00E30E1F" w:rsidRDefault="00E30E1F" w:rsidP="00E30E1F"/>
    <w:p w14:paraId="0BA2B3F9" w14:textId="77777777" w:rsidR="00E30E1F" w:rsidRDefault="00E30E1F" w:rsidP="00E30E1F">
      <w:r>
        <w:t>Technical Debugging: Custom systems, particularly the pendulum sword mechanic, required ongoing troubleshooting and refinement.</w:t>
      </w:r>
    </w:p>
    <w:p w14:paraId="7BDF02B0" w14:textId="77777777" w:rsidR="00E30E1F" w:rsidRDefault="00E30E1F" w:rsidP="00E30E1F"/>
    <w:p w14:paraId="690CD762" w14:textId="3D2E819D" w:rsidR="007A4373" w:rsidRPr="003613B4" w:rsidRDefault="00E30E1F" w:rsidP="00E30E1F">
      <w:r>
        <w:t>User Experience: Exposure to real-time feedback led to improved accessibility and player onboarding.</w:t>
      </w:r>
      <w:r w:rsidR="00CB77F2">
        <w:br/>
      </w:r>
    </w:p>
    <w:p w14:paraId="2CAFC243" w14:textId="77777777" w:rsidR="007A4373" w:rsidRDefault="007A4373" w:rsidP="007A4373">
      <w:pPr>
        <w:pStyle w:val="Heading2"/>
      </w:pPr>
      <w:r w:rsidRPr="003613B4">
        <w:t>Screenshots</w:t>
      </w:r>
    </w:p>
    <w:p w14:paraId="50FFB318" w14:textId="6C751E45" w:rsidR="00A14165" w:rsidRPr="00A14165" w:rsidRDefault="00A14165" w:rsidP="00A14165">
      <w:r>
        <w:t xml:space="preserve">This is the main menu, where the player </w:t>
      </w:r>
      <w:proofErr w:type="gramStart"/>
      <w:r>
        <w:t>is able to</w:t>
      </w:r>
      <w:proofErr w:type="gramEnd"/>
      <w:r>
        <w:t xml:space="preserve"> change sound, music and screen settings, or just jump straight into the game.</w:t>
      </w:r>
    </w:p>
    <w:p w14:paraId="607A76D3" w14:textId="50CFAEF4" w:rsidR="000819BE" w:rsidRDefault="000819BE" w:rsidP="000819BE">
      <w:r>
        <w:rPr>
          <w:noProof/>
        </w:rPr>
        <w:drawing>
          <wp:inline distT="0" distB="0" distL="0" distR="0" wp14:anchorId="581E395C" wp14:editId="27D0CFA8">
            <wp:extent cx="5530165" cy="3029574"/>
            <wp:effectExtent l="0" t="0" r="0" b="0"/>
            <wp:docPr id="173620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8821" cy="3034316"/>
                    </a:xfrm>
                    <a:prstGeom prst="rect">
                      <a:avLst/>
                    </a:prstGeom>
                    <a:noFill/>
                    <a:ln>
                      <a:noFill/>
                    </a:ln>
                  </pic:spPr>
                </pic:pic>
              </a:graphicData>
            </a:graphic>
          </wp:inline>
        </w:drawing>
      </w:r>
    </w:p>
    <w:p w14:paraId="4997F7B6" w14:textId="77777777" w:rsidR="000819BE" w:rsidRPr="000819BE" w:rsidRDefault="000819BE" w:rsidP="000819BE"/>
    <w:p w14:paraId="69A7BC78" w14:textId="0C83D1E3" w:rsidR="00A14165" w:rsidRDefault="00A14165" w:rsidP="007A4373">
      <w:r>
        <w:t>Once the player enters the game this is the first he’ll see. This is the tutorial for mechanics in the game</w:t>
      </w:r>
    </w:p>
    <w:p w14:paraId="6DBC6140" w14:textId="055A7FB0" w:rsidR="007A4373" w:rsidRDefault="00A14165" w:rsidP="007A4373">
      <w:r w:rsidRPr="00A14165">
        <w:drawing>
          <wp:inline distT="0" distB="0" distL="0" distR="0" wp14:anchorId="7BE14612" wp14:editId="75A61CC9">
            <wp:extent cx="5755640" cy="3839845"/>
            <wp:effectExtent l="0" t="0" r="0" b="8255"/>
            <wp:docPr id="156949340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93400" name="Picture 1" descr="A screenshot of a video game&#10;&#10;AI-generated content may be incorrect."/>
                    <pic:cNvPicPr/>
                  </pic:nvPicPr>
                  <pic:blipFill>
                    <a:blip r:embed="rId17"/>
                    <a:stretch>
                      <a:fillRect/>
                    </a:stretch>
                  </pic:blipFill>
                  <pic:spPr>
                    <a:xfrm>
                      <a:off x="0" y="0"/>
                      <a:ext cx="5755640" cy="3839845"/>
                    </a:xfrm>
                    <a:prstGeom prst="rect">
                      <a:avLst/>
                    </a:prstGeom>
                  </pic:spPr>
                </pic:pic>
              </a:graphicData>
            </a:graphic>
          </wp:inline>
        </w:drawing>
      </w:r>
    </w:p>
    <w:p w14:paraId="426A2501" w14:textId="77777777" w:rsidR="000819BE" w:rsidRDefault="000819BE" w:rsidP="007A4373"/>
    <w:p w14:paraId="7058A93E" w14:textId="56992BB7" w:rsidR="00254A19" w:rsidRDefault="00254A19" w:rsidP="00A14165">
      <w:pPr>
        <w:jc w:val="center"/>
        <w:rPr>
          <w:noProof/>
        </w:rPr>
      </w:pPr>
      <w:r w:rsidRPr="00A14165">
        <w:drawing>
          <wp:anchor distT="0" distB="0" distL="114300" distR="114300" simplePos="0" relativeHeight="251710464" behindDoc="0" locked="0" layoutInCell="1" allowOverlap="1" wp14:anchorId="41DC83DC" wp14:editId="1C4C1D71">
            <wp:simplePos x="0" y="0"/>
            <wp:positionH relativeFrom="column">
              <wp:posOffset>2829865</wp:posOffset>
            </wp:positionH>
            <wp:positionV relativeFrom="paragraph">
              <wp:posOffset>672388</wp:posOffset>
            </wp:positionV>
            <wp:extent cx="2847975" cy="742950"/>
            <wp:effectExtent l="0" t="0" r="9525" b="0"/>
            <wp:wrapSquare wrapText="bothSides"/>
            <wp:docPr id="416382866" name="Picture 1" descr="A green rectang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82866" name="Picture 1" descr="A green rectangle with black lines&#10;&#10;AI-generated content may be incorrect."/>
                    <pic:cNvPicPr/>
                  </pic:nvPicPr>
                  <pic:blipFill>
                    <a:blip r:embed="rId18"/>
                    <a:stretch>
                      <a:fillRect/>
                    </a:stretch>
                  </pic:blipFill>
                  <pic:spPr>
                    <a:xfrm>
                      <a:off x="0" y="0"/>
                      <a:ext cx="2847975" cy="742950"/>
                    </a:xfrm>
                    <a:prstGeom prst="rect">
                      <a:avLst/>
                    </a:prstGeom>
                  </pic:spPr>
                </pic:pic>
              </a:graphicData>
            </a:graphic>
          </wp:anchor>
        </w:drawing>
      </w:r>
      <w:r w:rsidR="00A14165">
        <w:t>Then the player is given this simple UI for making game decisions, for displaying the score in between each round</w:t>
      </w:r>
      <w:r>
        <w:t xml:space="preserve"> and for tracking his health during the match</w:t>
      </w:r>
      <w:r w:rsidR="00A14165">
        <w:br/>
      </w:r>
      <w:r w:rsidR="00A14165" w:rsidRPr="00A14165">
        <w:drawing>
          <wp:anchor distT="0" distB="0" distL="114300" distR="114300" simplePos="0" relativeHeight="251709440" behindDoc="0" locked="0" layoutInCell="1" allowOverlap="1" wp14:anchorId="4B160D11" wp14:editId="5DF75245">
            <wp:simplePos x="0" y="0"/>
            <wp:positionH relativeFrom="column">
              <wp:posOffset>240665</wp:posOffset>
            </wp:positionH>
            <wp:positionV relativeFrom="paragraph">
              <wp:posOffset>350520</wp:posOffset>
            </wp:positionV>
            <wp:extent cx="2377440" cy="2293620"/>
            <wp:effectExtent l="0" t="0" r="3810" b="0"/>
            <wp:wrapSquare wrapText="bothSides"/>
            <wp:docPr id="1452080100"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80100" name="Picture 1" descr="A screen shot of a game&#10;&#10;AI-generated content may be incorrect."/>
                    <pic:cNvPicPr/>
                  </pic:nvPicPr>
                  <pic:blipFill>
                    <a:blip r:embed="rId19"/>
                    <a:stretch>
                      <a:fillRect/>
                    </a:stretch>
                  </pic:blipFill>
                  <pic:spPr>
                    <a:xfrm>
                      <a:off x="0" y="0"/>
                      <a:ext cx="2377440" cy="2293620"/>
                    </a:xfrm>
                    <a:prstGeom prst="rect">
                      <a:avLst/>
                    </a:prstGeom>
                  </pic:spPr>
                </pic:pic>
              </a:graphicData>
            </a:graphic>
          </wp:anchor>
        </w:drawing>
      </w:r>
      <w:r w:rsidR="00A14165" w:rsidRPr="00A14165">
        <w:rPr>
          <w:noProof/>
        </w:rPr>
        <w:t xml:space="preserve"> </w:t>
      </w:r>
    </w:p>
    <w:p w14:paraId="02FB402F" w14:textId="110E6A92" w:rsidR="00254A19" w:rsidRDefault="00254A19" w:rsidP="00A14165">
      <w:pPr>
        <w:jc w:val="center"/>
        <w:rPr>
          <w:noProof/>
        </w:rPr>
      </w:pPr>
    </w:p>
    <w:p w14:paraId="3A1FE8F3" w14:textId="77777777" w:rsidR="00254A19" w:rsidRDefault="00254A19" w:rsidP="00254A19">
      <w:pPr>
        <w:rPr>
          <w:noProof/>
        </w:rPr>
      </w:pPr>
    </w:p>
    <w:p w14:paraId="72A97EEA" w14:textId="2D6FEE91" w:rsidR="00A14165" w:rsidRDefault="00254A19" w:rsidP="00A14165">
      <w:pPr>
        <w:jc w:val="center"/>
        <w:rPr>
          <w:noProof/>
        </w:rPr>
      </w:pPr>
      <w:r w:rsidRPr="00254A19">
        <w:drawing>
          <wp:inline distT="0" distB="0" distL="0" distR="0" wp14:anchorId="396BA099" wp14:editId="2ED727F9">
            <wp:extent cx="2791215" cy="704948"/>
            <wp:effectExtent l="0" t="0" r="9525" b="0"/>
            <wp:docPr id="2019838820" name="Picture 1" descr="A purple and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38820" name="Picture 1" descr="A purple and black rectangle&#10;&#10;AI-generated content may be incorrect."/>
                    <pic:cNvPicPr/>
                  </pic:nvPicPr>
                  <pic:blipFill>
                    <a:blip r:embed="rId20"/>
                    <a:stretch>
                      <a:fillRect/>
                    </a:stretch>
                  </pic:blipFill>
                  <pic:spPr>
                    <a:xfrm>
                      <a:off x="0" y="0"/>
                      <a:ext cx="2791215" cy="704948"/>
                    </a:xfrm>
                    <a:prstGeom prst="rect">
                      <a:avLst/>
                    </a:prstGeom>
                  </pic:spPr>
                </pic:pic>
              </a:graphicData>
            </a:graphic>
          </wp:inline>
        </w:drawing>
      </w:r>
    </w:p>
    <w:p w14:paraId="7223EB57" w14:textId="77777777" w:rsidR="00254A19" w:rsidRDefault="00254A19" w:rsidP="00A14165">
      <w:pPr>
        <w:jc w:val="center"/>
        <w:rPr>
          <w:noProof/>
        </w:rPr>
      </w:pPr>
    </w:p>
    <w:p w14:paraId="4B31DA9C" w14:textId="6195B800" w:rsidR="00254A19" w:rsidRDefault="00254A19" w:rsidP="00AA399B">
      <w:r>
        <w:rPr>
          <w:noProof/>
        </w:rPr>
        <w:lastRenderedPageBreak/>
        <w:t>Lastly this is the game screen were the action happens:</w:t>
      </w:r>
      <w:r>
        <w:rPr>
          <w:noProof/>
        </w:rPr>
        <w:br/>
      </w:r>
      <w:r w:rsidRPr="00254A19">
        <w:drawing>
          <wp:inline distT="0" distB="0" distL="0" distR="0" wp14:anchorId="47C0D2CF" wp14:editId="343F7BE2">
            <wp:extent cx="5755640" cy="3131185"/>
            <wp:effectExtent l="0" t="0" r="0" b="0"/>
            <wp:docPr id="739528793" name="Picture 1" descr="A video game screen with a wooden building and a f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28793" name="Picture 1" descr="A video game screen with a wooden building and a fire&#10;&#10;AI-generated content may be incorrect."/>
                    <pic:cNvPicPr/>
                  </pic:nvPicPr>
                  <pic:blipFill>
                    <a:blip r:embed="rId21"/>
                    <a:stretch>
                      <a:fillRect/>
                    </a:stretch>
                  </pic:blipFill>
                  <pic:spPr>
                    <a:xfrm>
                      <a:off x="0" y="0"/>
                      <a:ext cx="5755640" cy="3131185"/>
                    </a:xfrm>
                    <a:prstGeom prst="rect">
                      <a:avLst/>
                    </a:prstGeom>
                  </pic:spPr>
                </pic:pic>
              </a:graphicData>
            </a:graphic>
          </wp:inline>
        </w:drawing>
      </w:r>
    </w:p>
    <w:p w14:paraId="4266CA03" w14:textId="77777777" w:rsidR="00A14165" w:rsidRDefault="00A14165" w:rsidP="007A4373"/>
    <w:p w14:paraId="3C2F25BF" w14:textId="77777777" w:rsidR="00F66B17" w:rsidRDefault="00F66B17" w:rsidP="00F66B17">
      <w:pPr>
        <w:pStyle w:val="Heading2"/>
      </w:pPr>
      <w:r>
        <w:t>Student Contribution</w:t>
      </w:r>
    </w:p>
    <w:p w14:paraId="7394BAC1" w14:textId="77C7F5B0" w:rsidR="007A4373" w:rsidRPr="00F44326" w:rsidRDefault="00F66B17" w:rsidP="00F66B17">
      <w:r>
        <w:t>This project was developed independently, encompassing all aspects of design, implementation, testing, and deployment. While feedback was incorporated from peers and instructional staff, all code, assets, and polish were produced by the student.</w:t>
      </w:r>
    </w:p>
    <w:p w14:paraId="5945AE78" w14:textId="77777777" w:rsidR="007A4373" w:rsidRPr="003879CC" w:rsidRDefault="007A4373" w:rsidP="007A4373"/>
    <w:p w14:paraId="2FF02F39" w14:textId="2B651263" w:rsidR="00F44326" w:rsidRPr="00F44326" w:rsidRDefault="008F529F" w:rsidP="00F44326">
      <w:r>
        <w:pict w14:anchorId="77EA567E">
          <v:rect id="_x0000_i1027" style="width:0;height:.75pt" o:hralign="center" o:hrstd="t" o:hrnoshade="t" o:hr="t" fillcolor="#f8faff" stroked="f"/>
        </w:pict>
      </w:r>
    </w:p>
    <w:sectPr w:rsidR="00F44326" w:rsidRPr="00F44326" w:rsidSect="00A4364D">
      <w:headerReference w:type="even" r:id="rId22"/>
      <w:headerReference w:type="default" r:id="rId23"/>
      <w:footerReference w:type="default" r:id="rId24"/>
      <w:headerReference w:type="first" r:id="rId25"/>
      <w:pgSz w:w="11900" w:h="16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071C8" w14:textId="77777777" w:rsidR="0010208F" w:rsidRDefault="0010208F" w:rsidP="007729E6">
      <w:r>
        <w:separator/>
      </w:r>
    </w:p>
  </w:endnote>
  <w:endnote w:type="continuationSeparator" w:id="0">
    <w:p w14:paraId="5439F18E" w14:textId="77777777" w:rsidR="0010208F" w:rsidRDefault="0010208F" w:rsidP="00772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OpenSansLight-Italic">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10A7" w14:textId="77777777" w:rsidR="009E0D30" w:rsidRDefault="009E0D30">
    <w:pPr>
      <w:pStyle w:val="Footer"/>
    </w:pPr>
    <w:r>
      <w:fldChar w:fldCharType="begin"/>
    </w:r>
    <w:r>
      <w:instrText xml:space="preserve"> PAGE   \* MERGEFORMAT </w:instrText>
    </w:r>
    <w:r>
      <w:fldChar w:fldCharType="separate"/>
    </w:r>
    <w:r w:rsidR="0079392B">
      <w:rPr>
        <w:noProof/>
      </w:rPr>
      <w:t>22</w:t>
    </w:r>
    <w:r>
      <w:fldChar w:fldCharType="end"/>
    </w:r>
    <w:r>
      <w:t xml:space="preserve"> / </w:t>
    </w:r>
    <w:fldSimple w:instr=" NUMPAGES   \* MERGEFORMAT ">
      <w:r w:rsidR="0079392B">
        <w:rPr>
          <w:noProof/>
        </w:rPr>
        <w:t>23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51F27" w14:textId="77777777" w:rsidR="0010208F" w:rsidRDefault="0010208F" w:rsidP="007729E6">
      <w:r>
        <w:separator/>
      </w:r>
    </w:p>
  </w:footnote>
  <w:footnote w:type="continuationSeparator" w:id="0">
    <w:p w14:paraId="3510CB6D" w14:textId="77777777" w:rsidR="0010208F" w:rsidRDefault="0010208F" w:rsidP="00772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7A10" w14:textId="77777777" w:rsidR="009E0D30" w:rsidRDefault="008F529F" w:rsidP="007729E6">
    <w:pPr>
      <w:pStyle w:val="Header"/>
    </w:pPr>
    <w:r>
      <w:rPr>
        <w:noProof/>
      </w:rPr>
      <w:pict w14:anchorId="52A7C4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7420905" o:spid="_x0000_s1031" type="#_x0000_t75" style="position:absolute;margin-left:0;margin-top:0;width:595.45pt;height:842.05pt;z-index:-251657216;mso-position-horizontal:center;mso-position-horizontal-relative:margin;mso-position-vertical:center;mso-position-vertical-relative:margin" o:allowincell="f">
          <v:imagedata r:id="rId1" o:title="engelskMøns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D3F8" w14:textId="358789B7" w:rsidR="003004DC" w:rsidRPr="003004DC" w:rsidRDefault="003E2F83">
    <w:pPr>
      <w:pStyle w:val="Header"/>
      <w:rPr>
        <w:lang w:val="nb-NO"/>
      </w:rPr>
    </w:pPr>
    <w:r>
      <w:rPr>
        <w:lang w:val="nb-NO"/>
      </w:rPr>
      <w:t>INF-3910 GameLab</w:t>
    </w:r>
    <w:r w:rsidR="003004DC">
      <w:rPr>
        <w:lang w:val="nb-NO"/>
      </w:rPr>
      <w:tab/>
    </w:r>
    <w:r w:rsidR="003004DC">
      <w:rPr>
        <w:lang w:val="nb-NO"/>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F362" w14:textId="77777777" w:rsidR="009E0D30" w:rsidRDefault="008F529F" w:rsidP="007729E6">
    <w:pPr>
      <w:pStyle w:val="Header"/>
    </w:pPr>
    <w:r>
      <w:rPr>
        <w:noProof/>
      </w:rPr>
      <w:pict w14:anchorId="0921BA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7420904" o:spid="_x0000_s1030" type="#_x0000_t75" style="position:absolute;margin-left:0;margin-top:0;width:595.45pt;height:842.05pt;z-index:-251658240;mso-position-horizontal:center;mso-position-horizontal-relative:margin;mso-position-vertical:center;mso-position-vertical-relative:margin" o:allowincell="f">
          <v:imagedata r:id="rId1" o:title="engelskMønst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5E3"/>
    <w:multiLevelType w:val="hybridMultilevel"/>
    <w:tmpl w:val="AAA64BAA"/>
    <w:lvl w:ilvl="0" w:tplc="3DC4E640">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4240AC3"/>
    <w:multiLevelType w:val="multilevel"/>
    <w:tmpl w:val="F72E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1CE4"/>
    <w:multiLevelType w:val="multilevel"/>
    <w:tmpl w:val="3EBE6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B2369"/>
    <w:multiLevelType w:val="multilevel"/>
    <w:tmpl w:val="57A6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02E6D"/>
    <w:multiLevelType w:val="multilevel"/>
    <w:tmpl w:val="756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E7066"/>
    <w:multiLevelType w:val="hybridMultilevel"/>
    <w:tmpl w:val="9B2C7E36"/>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1E0C6066"/>
    <w:multiLevelType w:val="hybridMultilevel"/>
    <w:tmpl w:val="5AFCEE70"/>
    <w:lvl w:ilvl="0" w:tplc="E6D4E420">
      <w:start w:val="1"/>
      <w:numFmt w:val="bullet"/>
      <w:lvlText w:val="-"/>
      <w:lvlJc w:val="left"/>
      <w:pPr>
        <w:ind w:left="720" w:hanging="360"/>
      </w:pPr>
      <w:rPr>
        <w:rFonts w:ascii="Calibri" w:eastAsiaTheme="minorHAnsi"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234F3B93"/>
    <w:multiLevelType w:val="hybridMultilevel"/>
    <w:tmpl w:val="BDDE9DAA"/>
    <w:lvl w:ilvl="0" w:tplc="04140011">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2440620F"/>
    <w:multiLevelType w:val="hybridMultilevel"/>
    <w:tmpl w:val="E91C8F62"/>
    <w:lvl w:ilvl="0" w:tplc="B5F2A420">
      <w:start w:val="5"/>
      <w:numFmt w:val="bullet"/>
      <w:lvlText w:val="-"/>
      <w:lvlJc w:val="left"/>
      <w:pPr>
        <w:ind w:left="720" w:hanging="360"/>
      </w:pPr>
      <w:rPr>
        <w:rFonts w:ascii="Calibri" w:eastAsiaTheme="minorEastAsia"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27615B4F"/>
    <w:multiLevelType w:val="hybridMultilevel"/>
    <w:tmpl w:val="7818CE84"/>
    <w:lvl w:ilvl="0" w:tplc="B6D6D7EE">
      <w:start w:val="5"/>
      <w:numFmt w:val="bullet"/>
      <w:lvlText w:val="-"/>
      <w:lvlJc w:val="left"/>
      <w:pPr>
        <w:ind w:left="720" w:hanging="360"/>
      </w:pPr>
      <w:rPr>
        <w:rFonts w:ascii="Calibri" w:eastAsiaTheme="minorEastAsia"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2A250EE6"/>
    <w:multiLevelType w:val="multilevel"/>
    <w:tmpl w:val="8C0AF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906F1"/>
    <w:multiLevelType w:val="multilevel"/>
    <w:tmpl w:val="18F6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802D3"/>
    <w:multiLevelType w:val="multilevel"/>
    <w:tmpl w:val="0936B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07B23"/>
    <w:multiLevelType w:val="multilevel"/>
    <w:tmpl w:val="9AB4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A51E7"/>
    <w:multiLevelType w:val="multilevel"/>
    <w:tmpl w:val="87DEF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A82927"/>
    <w:multiLevelType w:val="multilevel"/>
    <w:tmpl w:val="E38CF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E361E"/>
    <w:multiLevelType w:val="multilevel"/>
    <w:tmpl w:val="A306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0353D"/>
    <w:multiLevelType w:val="hybridMultilevel"/>
    <w:tmpl w:val="CF9E831C"/>
    <w:lvl w:ilvl="0" w:tplc="B7ACF5B6">
      <w:start w:val="4"/>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633074"/>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2297125"/>
    <w:multiLevelType w:val="hybridMultilevel"/>
    <w:tmpl w:val="FDDEE970"/>
    <w:lvl w:ilvl="0" w:tplc="2BC6B3F2">
      <w:start w:val="5"/>
      <w:numFmt w:val="bullet"/>
      <w:lvlText w:val="-"/>
      <w:lvlJc w:val="left"/>
      <w:pPr>
        <w:ind w:left="720" w:hanging="360"/>
      </w:pPr>
      <w:rPr>
        <w:rFonts w:ascii="Calibri" w:eastAsiaTheme="minorEastAsia" w:hAnsi="Calibri"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43D32CE2"/>
    <w:multiLevelType w:val="multilevel"/>
    <w:tmpl w:val="1502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C61A3"/>
    <w:multiLevelType w:val="multilevel"/>
    <w:tmpl w:val="E01C1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16DCC"/>
    <w:multiLevelType w:val="hybridMultilevel"/>
    <w:tmpl w:val="EC284E6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559B6823"/>
    <w:multiLevelType w:val="multilevel"/>
    <w:tmpl w:val="A08CB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06E08"/>
    <w:multiLevelType w:val="multilevel"/>
    <w:tmpl w:val="06C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725CF"/>
    <w:multiLevelType w:val="multilevel"/>
    <w:tmpl w:val="67AC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550641"/>
    <w:multiLevelType w:val="multilevel"/>
    <w:tmpl w:val="50E26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D5CD4"/>
    <w:multiLevelType w:val="hybridMultilevel"/>
    <w:tmpl w:val="15B41B3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8" w15:restartNumberingAfterBreak="0">
    <w:nsid w:val="6B1855CC"/>
    <w:multiLevelType w:val="multilevel"/>
    <w:tmpl w:val="91F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502BB5"/>
    <w:multiLevelType w:val="multilevel"/>
    <w:tmpl w:val="FAD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B2EC4"/>
    <w:multiLevelType w:val="multilevel"/>
    <w:tmpl w:val="A2D8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FF686B"/>
    <w:multiLevelType w:val="hybridMultilevel"/>
    <w:tmpl w:val="66CE7900"/>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6D896C89"/>
    <w:multiLevelType w:val="hybridMultilevel"/>
    <w:tmpl w:val="44D87370"/>
    <w:lvl w:ilvl="0" w:tplc="0414000F">
      <w:start w:val="1"/>
      <w:numFmt w:val="decimal"/>
      <w:lvlText w:val="%1."/>
      <w:lvlJc w:val="left"/>
      <w:pPr>
        <w:ind w:left="776" w:hanging="360"/>
      </w:pPr>
    </w:lvl>
    <w:lvl w:ilvl="1" w:tplc="04140019">
      <w:start w:val="1"/>
      <w:numFmt w:val="lowerLetter"/>
      <w:lvlText w:val="%2."/>
      <w:lvlJc w:val="left"/>
      <w:pPr>
        <w:ind w:left="1496" w:hanging="360"/>
      </w:pPr>
    </w:lvl>
    <w:lvl w:ilvl="2" w:tplc="0414001B" w:tentative="1">
      <w:start w:val="1"/>
      <w:numFmt w:val="lowerRoman"/>
      <w:lvlText w:val="%3."/>
      <w:lvlJc w:val="right"/>
      <w:pPr>
        <w:ind w:left="2216" w:hanging="180"/>
      </w:pPr>
    </w:lvl>
    <w:lvl w:ilvl="3" w:tplc="0414000F" w:tentative="1">
      <w:start w:val="1"/>
      <w:numFmt w:val="decimal"/>
      <w:lvlText w:val="%4."/>
      <w:lvlJc w:val="left"/>
      <w:pPr>
        <w:ind w:left="2936" w:hanging="360"/>
      </w:pPr>
    </w:lvl>
    <w:lvl w:ilvl="4" w:tplc="04140019" w:tentative="1">
      <w:start w:val="1"/>
      <w:numFmt w:val="lowerLetter"/>
      <w:lvlText w:val="%5."/>
      <w:lvlJc w:val="left"/>
      <w:pPr>
        <w:ind w:left="3656" w:hanging="360"/>
      </w:pPr>
    </w:lvl>
    <w:lvl w:ilvl="5" w:tplc="0414001B" w:tentative="1">
      <w:start w:val="1"/>
      <w:numFmt w:val="lowerRoman"/>
      <w:lvlText w:val="%6."/>
      <w:lvlJc w:val="right"/>
      <w:pPr>
        <w:ind w:left="4376" w:hanging="180"/>
      </w:pPr>
    </w:lvl>
    <w:lvl w:ilvl="6" w:tplc="0414000F" w:tentative="1">
      <w:start w:val="1"/>
      <w:numFmt w:val="decimal"/>
      <w:lvlText w:val="%7."/>
      <w:lvlJc w:val="left"/>
      <w:pPr>
        <w:ind w:left="5096" w:hanging="360"/>
      </w:pPr>
    </w:lvl>
    <w:lvl w:ilvl="7" w:tplc="04140019" w:tentative="1">
      <w:start w:val="1"/>
      <w:numFmt w:val="lowerLetter"/>
      <w:lvlText w:val="%8."/>
      <w:lvlJc w:val="left"/>
      <w:pPr>
        <w:ind w:left="5816" w:hanging="360"/>
      </w:pPr>
    </w:lvl>
    <w:lvl w:ilvl="8" w:tplc="0414001B" w:tentative="1">
      <w:start w:val="1"/>
      <w:numFmt w:val="lowerRoman"/>
      <w:lvlText w:val="%9."/>
      <w:lvlJc w:val="right"/>
      <w:pPr>
        <w:ind w:left="6536" w:hanging="180"/>
      </w:pPr>
    </w:lvl>
  </w:abstractNum>
  <w:abstractNum w:abstractNumId="33" w15:restartNumberingAfterBreak="0">
    <w:nsid w:val="73666886"/>
    <w:multiLevelType w:val="multilevel"/>
    <w:tmpl w:val="6DA6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F41D95"/>
    <w:multiLevelType w:val="multilevel"/>
    <w:tmpl w:val="17683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CA35F1"/>
    <w:multiLevelType w:val="hybridMultilevel"/>
    <w:tmpl w:val="733422A2"/>
    <w:lvl w:ilvl="0" w:tplc="7EC6F242">
      <w:start w:val="1"/>
      <w:numFmt w:val="bullet"/>
      <w:lvlText w:val="-"/>
      <w:lvlJc w:val="left"/>
      <w:pPr>
        <w:ind w:left="720" w:hanging="360"/>
      </w:pPr>
      <w:rPr>
        <w:rFonts w:ascii="Calibri" w:eastAsiaTheme="minorHAnsi"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B8F7FAA"/>
    <w:multiLevelType w:val="multilevel"/>
    <w:tmpl w:val="BF0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F6079"/>
    <w:multiLevelType w:val="multilevel"/>
    <w:tmpl w:val="B236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1D4444"/>
    <w:multiLevelType w:val="multilevel"/>
    <w:tmpl w:val="42029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E250C"/>
    <w:multiLevelType w:val="hybridMultilevel"/>
    <w:tmpl w:val="4D0412EE"/>
    <w:lvl w:ilvl="0" w:tplc="88022106">
      <w:start w:val="1"/>
      <w:numFmt w:val="bullet"/>
      <w:lvlText w:val="-"/>
      <w:lvlJc w:val="left"/>
      <w:pPr>
        <w:ind w:left="720" w:hanging="360"/>
      </w:pPr>
      <w:rPr>
        <w:rFonts w:ascii="Calibri" w:eastAsiaTheme="minorEastAsia" w:hAnsi="Calibri"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834103625">
    <w:abstractNumId w:val="5"/>
  </w:num>
  <w:num w:numId="2" w16cid:durableId="1415122710">
    <w:abstractNumId w:val="35"/>
  </w:num>
  <w:num w:numId="3" w16cid:durableId="761687534">
    <w:abstractNumId w:val="6"/>
  </w:num>
  <w:num w:numId="4" w16cid:durableId="1195191543">
    <w:abstractNumId w:val="22"/>
  </w:num>
  <w:num w:numId="5" w16cid:durableId="543371470">
    <w:abstractNumId w:val="0"/>
  </w:num>
  <w:num w:numId="6" w16cid:durableId="1045325718">
    <w:abstractNumId w:val="18"/>
  </w:num>
  <w:num w:numId="7" w16cid:durableId="946084904">
    <w:abstractNumId w:val="31"/>
  </w:num>
  <w:num w:numId="8" w16cid:durableId="253975469">
    <w:abstractNumId w:val="7"/>
  </w:num>
  <w:num w:numId="9" w16cid:durableId="1303657382">
    <w:abstractNumId w:val="32"/>
  </w:num>
  <w:num w:numId="10" w16cid:durableId="1044328120">
    <w:abstractNumId w:val="27"/>
  </w:num>
  <w:num w:numId="11" w16cid:durableId="1072311835">
    <w:abstractNumId w:val="9"/>
  </w:num>
  <w:num w:numId="12" w16cid:durableId="1806854757">
    <w:abstractNumId w:val="19"/>
  </w:num>
  <w:num w:numId="13" w16cid:durableId="1916821429">
    <w:abstractNumId w:val="8"/>
  </w:num>
  <w:num w:numId="14" w16cid:durableId="1731146338">
    <w:abstractNumId w:val="39"/>
  </w:num>
  <w:num w:numId="15" w16cid:durableId="62608014">
    <w:abstractNumId w:val="17"/>
  </w:num>
  <w:num w:numId="16" w16cid:durableId="344795452">
    <w:abstractNumId w:val="12"/>
  </w:num>
  <w:num w:numId="17" w16cid:durableId="2131430932">
    <w:abstractNumId w:val="38"/>
  </w:num>
  <w:num w:numId="18" w16cid:durableId="698314012">
    <w:abstractNumId w:val="21"/>
  </w:num>
  <w:num w:numId="19" w16cid:durableId="2094008441">
    <w:abstractNumId w:val="13"/>
  </w:num>
  <w:num w:numId="20" w16cid:durableId="990525391">
    <w:abstractNumId w:val="10"/>
  </w:num>
  <w:num w:numId="21" w16cid:durableId="531453879">
    <w:abstractNumId w:val="20"/>
  </w:num>
  <w:num w:numId="22" w16cid:durableId="1521774052">
    <w:abstractNumId w:val="26"/>
  </w:num>
  <w:num w:numId="23" w16cid:durableId="482433824">
    <w:abstractNumId w:val="36"/>
  </w:num>
  <w:num w:numId="24" w16cid:durableId="418841118">
    <w:abstractNumId w:val="29"/>
  </w:num>
  <w:num w:numId="25" w16cid:durableId="187448034">
    <w:abstractNumId w:val="24"/>
  </w:num>
  <w:num w:numId="26" w16cid:durableId="1617365896">
    <w:abstractNumId w:val="33"/>
  </w:num>
  <w:num w:numId="27" w16cid:durableId="1002977409">
    <w:abstractNumId w:val="4"/>
  </w:num>
  <w:num w:numId="28" w16cid:durableId="1770274974">
    <w:abstractNumId w:val="28"/>
  </w:num>
  <w:num w:numId="29" w16cid:durableId="141698595">
    <w:abstractNumId w:val="23"/>
  </w:num>
  <w:num w:numId="30" w16cid:durableId="298342002">
    <w:abstractNumId w:val="34"/>
  </w:num>
  <w:num w:numId="31" w16cid:durableId="1550916824">
    <w:abstractNumId w:val="3"/>
  </w:num>
  <w:num w:numId="32" w16cid:durableId="253367750">
    <w:abstractNumId w:val="14"/>
  </w:num>
  <w:num w:numId="33" w16cid:durableId="1833259527">
    <w:abstractNumId w:val="2"/>
  </w:num>
  <w:num w:numId="34" w16cid:durableId="770704175">
    <w:abstractNumId w:val="15"/>
  </w:num>
  <w:num w:numId="35" w16cid:durableId="2002585884">
    <w:abstractNumId w:val="25"/>
  </w:num>
  <w:num w:numId="36" w16cid:durableId="964458101">
    <w:abstractNumId w:val="30"/>
  </w:num>
  <w:num w:numId="37" w16cid:durableId="824510844">
    <w:abstractNumId w:val="11"/>
  </w:num>
  <w:num w:numId="38" w16cid:durableId="2138644175">
    <w:abstractNumId w:val="1"/>
  </w:num>
  <w:num w:numId="39" w16cid:durableId="2042895591">
    <w:abstractNumId w:val="16"/>
  </w:num>
  <w:num w:numId="40" w16cid:durableId="207796823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15C"/>
    <w:rsid w:val="00005334"/>
    <w:rsid w:val="0003453C"/>
    <w:rsid w:val="00045B49"/>
    <w:rsid w:val="0005277E"/>
    <w:rsid w:val="00053FC7"/>
    <w:rsid w:val="00063C36"/>
    <w:rsid w:val="00066AB5"/>
    <w:rsid w:val="000819BE"/>
    <w:rsid w:val="00085672"/>
    <w:rsid w:val="00092EDF"/>
    <w:rsid w:val="000A06A3"/>
    <w:rsid w:val="000B24D8"/>
    <w:rsid w:val="000B6701"/>
    <w:rsid w:val="000E1323"/>
    <w:rsid w:val="000E46BD"/>
    <w:rsid w:val="000F01EC"/>
    <w:rsid w:val="0010208F"/>
    <w:rsid w:val="00106439"/>
    <w:rsid w:val="00122CB0"/>
    <w:rsid w:val="00123781"/>
    <w:rsid w:val="0016332F"/>
    <w:rsid w:val="001849DD"/>
    <w:rsid w:val="001931E7"/>
    <w:rsid w:val="001D2985"/>
    <w:rsid w:val="001D3F1B"/>
    <w:rsid w:val="001F5D54"/>
    <w:rsid w:val="00210B22"/>
    <w:rsid w:val="00250604"/>
    <w:rsid w:val="00254A19"/>
    <w:rsid w:val="002631E0"/>
    <w:rsid w:val="002677B2"/>
    <w:rsid w:val="00291A51"/>
    <w:rsid w:val="002972FE"/>
    <w:rsid w:val="002A2F8C"/>
    <w:rsid w:val="002D715C"/>
    <w:rsid w:val="003004DC"/>
    <w:rsid w:val="003022F1"/>
    <w:rsid w:val="00313612"/>
    <w:rsid w:val="00317CD1"/>
    <w:rsid w:val="00325603"/>
    <w:rsid w:val="00331C39"/>
    <w:rsid w:val="00355915"/>
    <w:rsid w:val="0036138D"/>
    <w:rsid w:val="003613B4"/>
    <w:rsid w:val="003879CC"/>
    <w:rsid w:val="0039252C"/>
    <w:rsid w:val="003B093A"/>
    <w:rsid w:val="003D390D"/>
    <w:rsid w:val="003E2F83"/>
    <w:rsid w:val="003F5A62"/>
    <w:rsid w:val="0040587C"/>
    <w:rsid w:val="004155EA"/>
    <w:rsid w:val="0042063F"/>
    <w:rsid w:val="0042139C"/>
    <w:rsid w:val="0046439E"/>
    <w:rsid w:val="00467246"/>
    <w:rsid w:val="00496548"/>
    <w:rsid w:val="004A6F83"/>
    <w:rsid w:val="004C3078"/>
    <w:rsid w:val="004D7CA9"/>
    <w:rsid w:val="004F4A37"/>
    <w:rsid w:val="005002B3"/>
    <w:rsid w:val="005018F6"/>
    <w:rsid w:val="00507112"/>
    <w:rsid w:val="00525189"/>
    <w:rsid w:val="00550BDF"/>
    <w:rsid w:val="005568C9"/>
    <w:rsid w:val="00564E51"/>
    <w:rsid w:val="00580A96"/>
    <w:rsid w:val="005816D6"/>
    <w:rsid w:val="0058197C"/>
    <w:rsid w:val="00587DE7"/>
    <w:rsid w:val="00592255"/>
    <w:rsid w:val="00594D43"/>
    <w:rsid w:val="0059552B"/>
    <w:rsid w:val="00597D90"/>
    <w:rsid w:val="005A3677"/>
    <w:rsid w:val="005B0BD1"/>
    <w:rsid w:val="005C2C4C"/>
    <w:rsid w:val="005E7337"/>
    <w:rsid w:val="00620405"/>
    <w:rsid w:val="00642852"/>
    <w:rsid w:val="00642BED"/>
    <w:rsid w:val="00674F6F"/>
    <w:rsid w:val="006756F6"/>
    <w:rsid w:val="006A2C1C"/>
    <w:rsid w:val="006C2ACC"/>
    <w:rsid w:val="006C6A5F"/>
    <w:rsid w:val="006F7CF8"/>
    <w:rsid w:val="00712D2F"/>
    <w:rsid w:val="0071370A"/>
    <w:rsid w:val="00717F05"/>
    <w:rsid w:val="00747C99"/>
    <w:rsid w:val="00750D4B"/>
    <w:rsid w:val="007729E6"/>
    <w:rsid w:val="00780DEC"/>
    <w:rsid w:val="00786913"/>
    <w:rsid w:val="0079392B"/>
    <w:rsid w:val="007A4373"/>
    <w:rsid w:val="007B6D44"/>
    <w:rsid w:val="007D5A4B"/>
    <w:rsid w:val="007F0CEE"/>
    <w:rsid w:val="0082077A"/>
    <w:rsid w:val="0083563E"/>
    <w:rsid w:val="008652E5"/>
    <w:rsid w:val="008739B6"/>
    <w:rsid w:val="00877FD6"/>
    <w:rsid w:val="00880CB1"/>
    <w:rsid w:val="00881F7F"/>
    <w:rsid w:val="0088677A"/>
    <w:rsid w:val="008876D8"/>
    <w:rsid w:val="008B2AAE"/>
    <w:rsid w:val="008B518D"/>
    <w:rsid w:val="008C356A"/>
    <w:rsid w:val="008C7815"/>
    <w:rsid w:val="008D6034"/>
    <w:rsid w:val="008E75D9"/>
    <w:rsid w:val="008F529F"/>
    <w:rsid w:val="008F729F"/>
    <w:rsid w:val="00912132"/>
    <w:rsid w:val="00922C93"/>
    <w:rsid w:val="009349CB"/>
    <w:rsid w:val="00934E8C"/>
    <w:rsid w:val="00965454"/>
    <w:rsid w:val="009707DF"/>
    <w:rsid w:val="00981DFD"/>
    <w:rsid w:val="0099660A"/>
    <w:rsid w:val="009A4511"/>
    <w:rsid w:val="009B4C1E"/>
    <w:rsid w:val="009B5595"/>
    <w:rsid w:val="009B6024"/>
    <w:rsid w:val="009C509A"/>
    <w:rsid w:val="009E0D30"/>
    <w:rsid w:val="009E2988"/>
    <w:rsid w:val="009E2F1F"/>
    <w:rsid w:val="00A078CA"/>
    <w:rsid w:val="00A14165"/>
    <w:rsid w:val="00A4364D"/>
    <w:rsid w:val="00A56279"/>
    <w:rsid w:val="00A5693F"/>
    <w:rsid w:val="00A64EA1"/>
    <w:rsid w:val="00A92E1D"/>
    <w:rsid w:val="00AA22CA"/>
    <w:rsid w:val="00AA399B"/>
    <w:rsid w:val="00AA50C2"/>
    <w:rsid w:val="00AA74F1"/>
    <w:rsid w:val="00AB52B7"/>
    <w:rsid w:val="00AD00DA"/>
    <w:rsid w:val="00AE2D9C"/>
    <w:rsid w:val="00AE5897"/>
    <w:rsid w:val="00AF0872"/>
    <w:rsid w:val="00B00ACE"/>
    <w:rsid w:val="00B11310"/>
    <w:rsid w:val="00B279DE"/>
    <w:rsid w:val="00B430C1"/>
    <w:rsid w:val="00B51B32"/>
    <w:rsid w:val="00B562A5"/>
    <w:rsid w:val="00B66C33"/>
    <w:rsid w:val="00B7440D"/>
    <w:rsid w:val="00B948B9"/>
    <w:rsid w:val="00BC643B"/>
    <w:rsid w:val="00BF0FAA"/>
    <w:rsid w:val="00C50194"/>
    <w:rsid w:val="00C521BE"/>
    <w:rsid w:val="00C57871"/>
    <w:rsid w:val="00C61B66"/>
    <w:rsid w:val="00C654B5"/>
    <w:rsid w:val="00C85658"/>
    <w:rsid w:val="00CA425E"/>
    <w:rsid w:val="00CA5DAF"/>
    <w:rsid w:val="00CB77F2"/>
    <w:rsid w:val="00CC2032"/>
    <w:rsid w:val="00CD2E5E"/>
    <w:rsid w:val="00CE00B5"/>
    <w:rsid w:val="00CE2C12"/>
    <w:rsid w:val="00CE34A3"/>
    <w:rsid w:val="00CE48B0"/>
    <w:rsid w:val="00D03179"/>
    <w:rsid w:val="00D742D1"/>
    <w:rsid w:val="00D90E11"/>
    <w:rsid w:val="00DA4C2E"/>
    <w:rsid w:val="00DE6707"/>
    <w:rsid w:val="00DF797B"/>
    <w:rsid w:val="00E05634"/>
    <w:rsid w:val="00E1315C"/>
    <w:rsid w:val="00E30E1F"/>
    <w:rsid w:val="00E504E9"/>
    <w:rsid w:val="00E50B90"/>
    <w:rsid w:val="00E636D4"/>
    <w:rsid w:val="00E76A7F"/>
    <w:rsid w:val="00E834A6"/>
    <w:rsid w:val="00E92DC0"/>
    <w:rsid w:val="00EC0720"/>
    <w:rsid w:val="00ED0DE6"/>
    <w:rsid w:val="00F133DD"/>
    <w:rsid w:val="00F326EE"/>
    <w:rsid w:val="00F44326"/>
    <w:rsid w:val="00F66B17"/>
    <w:rsid w:val="00F76A01"/>
    <w:rsid w:val="00F864C1"/>
    <w:rsid w:val="00FB22D5"/>
    <w:rsid w:val="00FC5906"/>
    <w:rsid w:val="00FD4A04"/>
    <w:rsid w:val="00FD592C"/>
    <w:rsid w:val="00FD6E6D"/>
    <w:rsid w:val="00FE3BE2"/>
    <w:rsid w:val="00FE63B5"/>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994D70"/>
  <w14:defaultImageDpi w14:val="300"/>
  <w15:docId w15:val="{C8F771EB-9242-4EEC-96E6-0861ED0F0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6D8"/>
    <w:rPr>
      <w:rFonts w:ascii="Times New Roman" w:hAnsi="Times New Roman" w:cs="Times New Roman"/>
      <w:lang w:val="en-US"/>
    </w:rPr>
  </w:style>
  <w:style w:type="paragraph" w:styleId="Heading1">
    <w:name w:val="heading 1"/>
    <w:basedOn w:val="Normal"/>
    <w:next w:val="Normal"/>
    <w:link w:val="Heading1Char"/>
    <w:uiPriority w:val="9"/>
    <w:qFormat/>
    <w:rsid w:val="007729E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C7815"/>
    <w:pPr>
      <w:keepNext/>
      <w:keepLines/>
      <w:spacing w:before="40"/>
      <w:outlineLvl w:val="1"/>
    </w:pPr>
    <w:rPr>
      <w:rFonts w:eastAsiaTheme="majorEastAsia"/>
      <w:color w:val="365F91" w:themeColor="accent1" w:themeShade="BF"/>
    </w:rPr>
  </w:style>
  <w:style w:type="paragraph" w:styleId="Heading3">
    <w:name w:val="heading 3"/>
    <w:basedOn w:val="Normal"/>
    <w:next w:val="Normal"/>
    <w:link w:val="Heading3Char"/>
    <w:uiPriority w:val="9"/>
    <w:unhideWhenUsed/>
    <w:qFormat/>
    <w:rsid w:val="0083563E"/>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62040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364D"/>
    <w:pPr>
      <w:tabs>
        <w:tab w:val="center" w:pos="4536"/>
        <w:tab w:val="right" w:pos="9072"/>
      </w:tabs>
    </w:pPr>
  </w:style>
  <w:style w:type="character" w:customStyle="1" w:styleId="HeaderChar">
    <w:name w:val="Header Char"/>
    <w:basedOn w:val="DefaultParagraphFont"/>
    <w:link w:val="Header"/>
    <w:uiPriority w:val="99"/>
    <w:rsid w:val="00A4364D"/>
  </w:style>
  <w:style w:type="paragraph" w:styleId="Footer">
    <w:name w:val="footer"/>
    <w:basedOn w:val="Normal"/>
    <w:link w:val="FooterChar"/>
    <w:uiPriority w:val="99"/>
    <w:unhideWhenUsed/>
    <w:rsid w:val="00A4364D"/>
    <w:pPr>
      <w:tabs>
        <w:tab w:val="center" w:pos="4536"/>
        <w:tab w:val="right" w:pos="9072"/>
      </w:tabs>
    </w:pPr>
  </w:style>
  <w:style w:type="character" w:customStyle="1" w:styleId="FooterChar">
    <w:name w:val="Footer Char"/>
    <w:basedOn w:val="DefaultParagraphFont"/>
    <w:link w:val="Footer"/>
    <w:uiPriority w:val="99"/>
    <w:rsid w:val="00A4364D"/>
  </w:style>
  <w:style w:type="paragraph" w:customStyle="1" w:styleId="Tittel-tekst">
    <w:name w:val="Tittel-tekst"/>
    <w:basedOn w:val="Normal"/>
    <w:uiPriority w:val="99"/>
    <w:rsid w:val="00B11310"/>
    <w:pPr>
      <w:widowControl w:val="0"/>
      <w:tabs>
        <w:tab w:val="right" w:pos="6321"/>
      </w:tabs>
      <w:autoSpaceDE w:val="0"/>
      <w:autoSpaceDN w:val="0"/>
      <w:adjustRightInd w:val="0"/>
      <w:spacing w:line="300" w:lineRule="atLeast"/>
      <w:textAlignment w:val="center"/>
    </w:pPr>
    <w:rPr>
      <w:rFonts w:ascii="OpenSansLight-Italic" w:hAnsi="OpenSansLight-Italic" w:cs="OpenSansLight-Italic"/>
      <w:i/>
      <w:iCs/>
      <w:color w:val="000000"/>
      <w:sz w:val="25"/>
      <w:szCs w:val="25"/>
    </w:rPr>
  </w:style>
  <w:style w:type="paragraph" w:customStyle="1" w:styleId="Fakultetellerinstitutt">
    <w:name w:val="Fakultet eller institutt"/>
    <w:basedOn w:val="Normal"/>
    <w:qFormat/>
    <w:rsid w:val="00B11310"/>
    <w:pPr>
      <w:spacing w:after="120"/>
    </w:pPr>
    <w:rPr>
      <w:rFonts w:ascii="Arial" w:hAnsi="Arial" w:cs="Arial"/>
      <w:sz w:val="20"/>
    </w:rPr>
  </w:style>
  <w:style w:type="paragraph" w:customStyle="1" w:styleId="Oppgavetittel">
    <w:name w:val="Oppgavetittel"/>
    <w:basedOn w:val="Normal"/>
    <w:qFormat/>
    <w:rsid w:val="00B11310"/>
    <w:pPr>
      <w:spacing w:after="120"/>
    </w:pPr>
    <w:rPr>
      <w:rFonts w:ascii="Arial" w:hAnsi="Arial" w:cs="Arial"/>
      <w:b/>
      <w:sz w:val="30"/>
    </w:rPr>
  </w:style>
  <w:style w:type="paragraph" w:customStyle="1" w:styleId="Subtittel">
    <w:name w:val="Subtittel"/>
    <w:basedOn w:val="Normal"/>
    <w:qFormat/>
    <w:rsid w:val="00B11310"/>
    <w:rPr>
      <w:rFonts w:ascii="Arial" w:hAnsi="Arial" w:cs="Arial"/>
      <w:i/>
    </w:rPr>
  </w:style>
  <w:style w:type="paragraph" w:customStyle="1" w:styleId="Navnpforfatter">
    <w:name w:val="Navn på forfatter"/>
    <w:basedOn w:val="Normal"/>
    <w:qFormat/>
    <w:rsid w:val="00B11310"/>
    <w:rPr>
      <w:rFonts w:ascii="Arial" w:hAnsi="Arial" w:cs="Arial"/>
      <w:b/>
      <w:sz w:val="22"/>
    </w:rPr>
  </w:style>
  <w:style w:type="paragraph" w:customStyle="1" w:styleId="Masteroppgavei">
    <w:name w:val="Masteroppgave i"/>
    <w:basedOn w:val="Normal"/>
    <w:qFormat/>
    <w:rsid w:val="00B11310"/>
    <w:rPr>
      <w:rFonts w:ascii="Arial" w:hAnsi="Arial" w:cs="Arial"/>
      <w:i/>
      <w:sz w:val="20"/>
    </w:rPr>
  </w:style>
  <w:style w:type="paragraph" w:styleId="BalloonText">
    <w:name w:val="Balloon Text"/>
    <w:basedOn w:val="Normal"/>
    <w:link w:val="BalloonTextChar"/>
    <w:uiPriority w:val="99"/>
    <w:semiHidden/>
    <w:unhideWhenUsed/>
    <w:rsid w:val="00D742D1"/>
    <w:rPr>
      <w:rFonts w:ascii="Tahoma" w:hAnsi="Tahoma" w:cs="Tahoma"/>
      <w:sz w:val="16"/>
      <w:szCs w:val="16"/>
    </w:rPr>
  </w:style>
  <w:style w:type="character" w:customStyle="1" w:styleId="BalloonTextChar">
    <w:name w:val="Balloon Text Char"/>
    <w:basedOn w:val="DefaultParagraphFont"/>
    <w:link w:val="BalloonText"/>
    <w:uiPriority w:val="99"/>
    <w:semiHidden/>
    <w:rsid w:val="00D742D1"/>
    <w:rPr>
      <w:rFonts w:ascii="Tahoma" w:hAnsi="Tahoma" w:cs="Tahoma"/>
      <w:sz w:val="16"/>
      <w:szCs w:val="16"/>
    </w:rPr>
  </w:style>
  <w:style w:type="character" w:customStyle="1" w:styleId="Heading1Char">
    <w:name w:val="Heading 1 Char"/>
    <w:basedOn w:val="DefaultParagraphFont"/>
    <w:link w:val="Heading1"/>
    <w:uiPriority w:val="9"/>
    <w:rsid w:val="007729E6"/>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9E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leChar">
    <w:name w:val="Title Char"/>
    <w:basedOn w:val="DefaultParagraphFont"/>
    <w:link w:val="Title"/>
    <w:uiPriority w:val="10"/>
    <w:rsid w:val="007729E6"/>
    <w:rPr>
      <w:rFonts w:asciiTheme="majorHAnsi" w:eastAsiaTheme="majorEastAsia" w:hAnsiTheme="majorHAnsi" w:cstheme="majorBidi"/>
      <w:color w:val="17365D" w:themeColor="text2" w:themeShade="BF"/>
      <w:spacing w:val="5"/>
      <w:kern w:val="28"/>
      <w:sz w:val="52"/>
      <w:szCs w:val="52"/>
      <w:lang w:eastAsia="en-US"/>
    </w:rPr>
  </w:style>
  <w:style w:type="character" w:styleId="Strong">
    <w:name w:val="Strong"/>
    <w:basedOn w:val="DefaultParagraphFont"/>
    <w:uiPriority w:val="22"/>
    <w:qFormat/>
    <w:rsid w:val="007729E6"/>
    <w:rPr>
      <w:b/>
      <w:bCs/>
    </w:rPr>
  </w:style>
  <w:style w:type="paragraph" w:styleId="FootnoteText">
    <w:name w:val="footnote text"/>
    <w:basedOn w:val="Normal"/>
    <w:link w:val="FootnoteTextChar"/>
    <w:uiPriority w:val="99"/>
    <w:unhideWhenUsed/>
    <w:rsid w:val="007729E6"/>
    <w:rPr>
      <w:sz w:val="20"/>
      <w:szCs w:val="20"/>
      <w:lang w:eastAsia="en-US"/>
    </w:rPr>
  </w:style>
  <w:style w:type="character" w:customStyle="1" w:styleId="FootnoteTextChar">
    <w:name w:val="Footnote Text Char"/>
    <w:basedOn w:val="DefaultParagraphFont"/>
    <w:link w:val="FootnoteText"/>
    <w:uiPriority w:val="99"/>
    <w:rsid w:val="007729E6"/>
    <w:rPr>
      <w:sz w:val="20"/>
      <w:szCs w:val="20"/>
      <w:lang w:eastAsia="en-US"/>
    </w:rPr>
  </w:style>
  <w:style w:type="character" w:styleId="FootnoteReference">
    <w:name w:val="footnote reference"/>
    <w:basedOn w:val="DefaultParagraphFont"/>
    <w:uiPriority w:val="99"/>
    <w:semiHidden/>
    <w:unhideWhenUsed/>
    <w:rsid w:val="007729E6"/>
    <w:rPr>
      <w:vertAlign w:val="superscript"/>
    </w:rPr>
  </w:style>
  <w:style w:type="paragraph" w:styleId="ListParagraph">
    <w:name w:val="List Paragraph"/>
    <w:basedOn w:val="Normal"/>
    <w:uiPriority w:val="34"/>
    <w:qFormat/>
    <w:rsid w:val="007729E6"/>
    <w:pPr>
      <w:spacing w:after="200" w:line="276" w:lineRule="auto"/>
      <w:ind w:left="720"/>
      <w:contextualSpacing/>
    </w:pPr>
    <w:rPr>
      <w:sz w:val="22"/>
      <w:szCs w:val="22"/>
      <w:lang w:eastAsia="en-US"/>
    </w:rPr>
  </w:style>
  <w:style w:type="character" w:styleId="Hyperlink">
    <w:name w:val="Hyperlink"/>
    <w:basedOn w:val="DefaultParagraphFont"/>
    <w:uiPriority w:val="99"/>
    <w:unhideWhenUsed/>
    <w:rsid w:val="007729E6"/>
    <w:rPr>
      <w:color w:val="0000FF" w:themeColor="hyperlink"/>
      <w:u w:val="single"/>
    </w:rPr>
  </w:style>
  <w:style w:type="table" w:customStyle="1" w:styleId="PlainTable42">
    <w:name w:val="Plain Table 42"/>
    <w:basedOn w:val="TableNormal"/>
    <w:uiPriority w:val="44"/>
    <w:rsid w:val="007729E6"/>
    <w:rPr>
      <w:rFonts w:eastAsiaTheme="minorHAns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8C7815"/>
    <w:rPr>
      <w:rFonts w:ascii="Times New Roman" w:eastAsiaTheme="majorEastAsia" w:hAnsi="Times New Roman" w:cs="Times New Roman"/>
      <w:color w:val="365F91" w:themeColor="accent1" w:themeShade="BF"/>
      <w:lang w:val="en-US"/>
    </w:rPr>
  </w:style>
  <w:style w:type="paragraph" w:styleId="EndnoteText">
    <w:name w:val="endnote text"/>
    <w:basedOn w:val="Normal"/>
    <w:link w:val="EndnoteTextChar"/>
    <w:uiPriority w:val="99"/>
    <w:unhideWhenUsed/>
    <w:rsid w:val="007729E6"/>
    <w:rPr>
      <w:sz w:val="20"/>
      <w:szCs w:val="20"/>
      <w:lang w:eastAsia="en-US"/>
    </w:rPr>
  </w:style>
  <w:style w:type="character" w:customStyle="1" w:styleId="EndnoteTextChar">
    <w:name w:val="Endnote Text Char"/>
    <w:basedOn w:val="DefaultParagraphFont"/>
    <w:link w:val="EndnoteText"/>
    <w:uiPriority w:val="99"/>
    <w:rsid w:val="007729E6"/>
    <w:rPr>
      <w:sz w:val="20"/>
      <w:szCs w:val="20"/>
      <w:lang w:eastAsia="en-US"/>
    </w:rPr>
  </w:style>
  <w:style w:type="character" w:styleId="EndnoteReference">
    <w:name w:val="endnote reference"/>
    <w:basedOn w:val="DefaultParagraphFont"/>
    <w:uiPriority w:val="99"/>
    <w:semiHidden/>
    <w:unhideWhenUsed/>
    <w:rsid w:val="007729E6"/>
    <w:rPr>
      <w:vertAlign w:val="superscript"/>
    </w:rPr>
  </w:style>
  <w:style w:type="paragraph" w:styleId="Caption">
    <w:name w:val="caption"/>
    <w:basedOn w:val="Normal"/>
    <w:next w:val="Normal"/>
    <w:uiPriority w:val="35"/>
    <w:unhideWhenUsed/>
    <w:qFormat/>
    <w:rsid w:val="007729E6"/>
    <w:pPr>
      <w:spacing w:after="200"/>
    </w:pPr>
    <w:rPr>
      <w:b/>
      <w:bCs/>
      <w:color w:val="4F81BD" w:themeColor="accent1"/>
      <w:sz w:val="18"/>
      <w:szCs w:val="18"/>
      <w:lang w:eastAsia="en-US"/>
    </w:rPr>
  </w:style>
  <w:style w:type="table" w:customStyle="1" w:styleId="GridTable1Light-Accent51">
    <w:name w:val="Grid Table 1 Light - Accent 51"/>
    <w:basedOn w:val="TableNormal"/>
    <w:uiPriority w:val="46"/>
    <w:rsid w:val="007729E6"/>
    <w:rPr>
      <w:sz w:val="22"/>
      <w:szCs w:val="22"/>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83563E"/>
    <w:rPr>
      <w:rFonts w:asciiTheme="majorHAnsi" w:eastAsiaTheme="majorEastAsia" w:hAnsiTheme="majorHAnsi" w:cstheme="majorBidi"/>
      <w:color w:val="243F60" w:themeColor="accent1" w:themeShade="7F"/>
      <w:lang w:val="en-US"/>
    </w:rPr>
  </w:style>
  <w:style w:type="paragraph" w:styleId="TOCHeading">
    <w:name w:val="TOC Heading"/>
    <w:basedOn w:val="Heading1"/>
    <w:next w:val="Normal"/>
    <w:uiPriority w:val="39"/>
    <w:unhideWhenUsed/>
    <w:qFormat/>
    <w:rsid w:val="00A5693F"/>
    <w:pPr>
      <w:spacing w:line="259" w:lineRule="auto"/>
      <w:outlineLvl w:val="9"/>
    </w:pPr>
    <w:rPr>
      <w:lang w:eastAsia="en-US"/>
    </w:rPr>
  </w:style>
  <w:style w:type="paragraph" w:styleId="TOC1">
    <w:name w:val="toc 1"/>
    <w:basedOn w:val="Normal"/>
    <w:next w:val="Normal"/>
    <w:autoRedefine/>
    <w:uiPriority w:val="39"/>
    <w:unhideWhenUsed/>
    <w:rsid w:val="00A5693F"/>
    <w:pPr>
      <w:spacing w:after="100"/>
    </w:pPr>
  </w:style>
  <w:style w:type="paragraph" w:styleId="TOC2">
    <w:name w:val="toc 2"/>
    <w:basedOn w:val="Normal"/>
    <w:next w:val="Normal"/>
    <w:autoRedefine/>
    <w:uiPriority w:val="39"/>
    <w:unhideWhenUsed/>
    <w:rsid w:val="00A5693F"/>
    <w:pPr>
      <w:spacing w:after="100"/>
      <w:ind w:left="240"/>
    </w:pPr>
  </w:style>
  <w:style w:type="table" w:styleId="TableGrid">
    <w:name w:val="Table Grid"/>
    <w:basedOn w:val="TableNormal"/>
    <w:uiPriority w:val="39"/>
    <w:rsid w:val="00066AB5"/>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77FD6"/>
  </w:style>
  <w:style w:type="character" w:customStyle="1" w:styleId="Heading4Char">
    <w:name w:val="Heading 4 Char"/>
    <w:basedOn w:val="DefaultParagraphFont"/>
    <w:link w:val="Heading4"/>
    <w:uiPriority w:val="9"/>
    <w:semiHidden/>
    <w:rsid w:val="00620405"/>
    <w:rPr>
      <w:rFonts w:asciiTheme="majorHAnsi" w:eastAsiaTheme="majorEastAsia" w:hAnsiTheme="majorHAnsi" w:cstheme="majorBidi"/>
      <w:i/>
      <w:iCs/>
      <w:color w:val="365F91" w:themeColor="accent1" w:themeShade="BF"/>
      <w:lang w:val="en-US"/>
    </w:rPr>
  </w:style>
  <w:style w:type="table" w:styleId="GridTable1Light">
    <w:name w:val="Grid Table 1 Light"/>
    <w:basedOn w:val="TableNormal"/>
    <w:uiPriority w:val="46"/>
    <w:rsid w:val="00E30E1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254A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2810">
      <w:bodyDiv w:val="1"/>
      <w:marLeft w:val="0"/>
      <w:marRight w:val="0"/>
      <w:marTop w:val="0"/>
      <w:marBottom w:val="0"/>
      <w:divBdr>
        <w:top w:val="none" w:sz="0" w:space="0" w:color="auto"/>
        <w:left w:val="none" w:sz="0" w:space="0" w:color="auto"/>
        <w:bottom w:val="none" w:sz="0" w:space="0" w:color="auto"/>
        <w:right w:val="none" w:sz="0" w:space="0" w:color="auto"/>
      </w:divBdr>
      <w:divsChild>
        <w:div w:id="1868639792">
          <w:marLeft w:val="0"/>
          <w:marRight w:val="0"/>
          <w:marTop w:val="0"/>
          <w:marBottom w:val="0"/>
          <w:divBdr>
            <w:top w:val="none" w:sz="0" w:space="0" w:color="auto"/>
            <w:left w:val="none" w:sz="0" w:space="0" w:color="auto"/>
            <w:bottom w:val="none" w:sz="0" w:space="0" w:color="auto"/>
            <w:right w:val="none" w:sz="0" w:space="0" w:color="auto"/>
          </w:divBdr>
          <w:divsChild>
            <w:div w:id="194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7019">
      <w:bodyDiv w:val="1"/>
      <w:marLeft w:val="0"/>
      <w:marRight w:val="0"/>
      <w:marTop w:val="0"/>
      <w:marBottom w:val="0"/>
      <w:divBdr>
        <w:top w:val="none" w:sz="0" w:space="0" w:color="auto"/>
        <w:left w:val="none" w:sz="0" w:space="0" w:color="auto"/>
        <w:bottom w:val="none" w:sz="0" w:space="0" w:color="auto"/>
        <w:right w:val="none" w:sz="0" w:space="0" w:color="auto"/>
      </w:divBdr>
    </w:div>
    <w:div w:id="129171929">
      <w:bodyDiv w:val="1"/>
      <w:marLeft w:val="0"/>
      <w:marRight w:val="0"/>
      <w:marTop w:val="0"/>
      <w:marBottom w:val="0"/>
      <w:divBdr>
        <w:top w:val="none" w:sz="0" w:space="0" w:color="auto"/>
        <w:left w:val="none" w:sz="0" w:space="0" w:color="auto"/>
        <w:bottom w:val="none" w:sz="0" w:space="0" w:color="auto"/>
        <w:right w:val="none" w:sz="0" w:space="0" w:color="auto"/>
      </w:divBdr>
    </w:div>
    <w:div w:id="138957887">
      <w:bodyDiv w:val="1"/>
      <w:marLeft w:val="0"/>
      <w:marRight w:val="0"/>
      <w:marTop w:val="0"/>
      <w:marBottom w:val="0"/>
      <w:divBdr>
        <w:top w:val="none" w:sz="0" w:space="0" w:color="auto"/>
        <w:left w:val="none" w:sz="0" w:space="0" w:color="auto"/>
        <w:bottom w:val="none" w:sz="0" w:space="0" w:color="auto"/>
        <w:right w:val="none" w:sz="0" w:space="0" w:color="auto"/>
      </w:divBdr>
    </w:div>
    <w:div w:id="163057366">
      <w:bodyDiv w:val="1"/>
      <w:marLeft w:val="0"/>
      <w:marRight w:val="0"/>
      <w:marTop w:val="0"/>
      <w:marBottom w:val="0"/>
      <w:divBdr>
        <w:top w:val="none" w:sz="0" w:space="0" w:color="auto"/>
        <w:left w:val="none" w:sz="0" w:space="0" w:color="auto"/>
        <w:bottom w:val="none" w:sz="0" w:space="0" w:color="auto"/>
        <w:right w:val="none" w:sz="0" w:space="0" w:color="auto"/>
      </w:divBdr>
    </w:div>
    <w:div w:id="204146327">
      <w:bodyDiv w:val="1"/>
      <w:marLeft w:val="0"/>
      <w:marRight w:val="0"/>
      <w:marTop w:val="0"/>
      <w:marBottom w:val="0"/>
      <w:divBdr>
        <w:top w:val="none" w:sz="0" w:space="0" w:color="auto"/>
        <w:left w:val="none" w:sz="0" w:space="0" w:color="auto"/>
        <w:bottom w:val="none" w:sz="0" w:space="0" w:color="auto"/>
        <w:right w:val="none" w:sz="0" w:space="0" w:color="auto"/>
      </w:divBdr>
    </w:div>
    <w:div w:id="238641199">
      <w:bodyDiv w:val="1"/>
      <w:marLeft w:val="0"/>
      <w:marRight w:val="0"/>
      <w:marTop w:val="0"/>
      <w:marBottom w:val="0"/>
      <w:divBdr>
        <w:top w:val="none" w:sz="0" w:space="0" w:color="auto"/>
        <w:left w:val="none" w:sz="0" w:space="0" w:color="auto"/>
        <w:bottom w:val="none" w:sz="0" w:space="0" w:color="auto"/>
        <w:right w:val="none" w:sz="0" w:space="0" w:color="auto"/>
      </w:divBdr>
    </w:div>
    <w:div w:id="282926579">
      <w:bodyDiv w:val="1"/>
      <w:marLeft w:val="0"/>
      <w:marRight w:val="0"/>
      <w:marTop w:val="0"/>
      <w:marBottom w:val="0"/>
      <w:divBdr>
        <w:top w:val="none" w:sz="0" w:space="0" w:color="auto"/>
        <w:left w:val="none" w:sz="0" w:space="0" w:color="auto"/>
        <w:bottom w:val="none" w:sz="0" w:space="0" w:color="auto"/>
        <w:right w:val="none" w:sz="0" w:space="0" w:color="auto"/>
      </w:divBdr>
    </w:div>
    <w:div w:id="293754190">
      <w:bodyDiv w:val="1"/>
      <w:marLeft w:val="0"/>
      <w:marRight w:val="0"/>
      <w:marTop w:val="0"/>
      <w:marBottom w:val="0"/>
      <w:divBdr>
        <w:top w:val="none" w:sz="0" w:space="0" w:color="auto"/>
        <w:left w:val="none" w:sz="0" w:space="0" w:color="auto"/>
        <w:bottom w:val="none" w:sz="0" w:space="0" w:color="auto"/>
        <w:right w:val="none" w:sz="0" w:space="0" w:color="auto"/>
      </w:divBdr>
    </w:div>
    <w:div w:id="324869205">
      <w:bodyDiv w:val="1"/>
      <w:marLeft w:val="0"/>
      <w:marRight w:val="0"/>
      <w:marTop w:val="0"/>
      <w:marBottom w:val="0"/>
      <w:divBdr>
        <w:top w:val="none" w:sz="0" w:space="0" w:color="auto"/>
        <w:left w:val="none" w:sz="0" w:space="0" w:color="auto"/>
        <w:bottom w:val="none" w:sz="0" w:space="0" w:color="auto"/>
        <w:right w:val="none" w:sz="0" w:space="0" w:color="auto"/>
      </w:divBdr>
    </w:div>
    <w:div w:id="353463692">
      <w:bodyDiv w:val="1"/>
      <w:marLeft w:val="0"/>
      <w:marRight w:val="0"/>
      <w:marTop w:val="0"/>
      <w:marBottom w:val="0"/>
      <w:divBdr>
        <w:top w:val="none" w:sz="0" w:space="0" w:color="auto"/>
        <w:left w:val="none" w:sz="0" w:space="0" w:color="auto"/>
        <w:bottom w:val="none" w:sz="0" w:space="0" w:color="auto"/>
        <w:right w:val="none" w:sz="0" w:space="0" w:color="auto"/>
      </w:divBdr>
    </w:div>
    <w:div w:id="391388428">
      <w:bodyDiv w:val="1"/>
      <w:marLeft w:val="0"/>
      <w:marRight w:val="0"/>
      <w:marTop w:val="0"/>
      <w:marBottom w:val="0"/>
      <w:divBdr>
        <w:top w:val="none" w:sz="0" w:space="0" w:color="auto"/>
        <w:left w:val="none" w:sz="0" w:space="0" w:color="auto"/>
        <w:bottom w:val="none" w:sz="0" w:space="0" w:color="auto"/>
        <w:right w:val="none" w:sz="0" w:space="0" w:color="auto"/>
      </w:divBdr>
    </w:div>
    <w:div w:id="496652835">
      <w:bodyDiv w:val="1"/>
      <w:marLeft w:val="0"/>
      <w:marRight w:val="0"/>
      <w:marTop w:val="0"/>
      <w:marBottom w:val="0"/>
      <w:divBdr>
        <w:top w:val="none" w:sz="0" w:space="0" w:color="auto"/>
        <w:left w:val="none" w:sz="0" w:space="0" w:color="auto"/>
        <w:bottom w:val="none" w:sz="0" w:space="0" w:color="auto"/>
        <w:right w:val="none" w:sz="0" w:space="0" w:color="auto"/>
      </w:divBdr>
    </w:div>
    <w:div w:id="498424557">
      <w:bodyDiv w:val="1"/>
      <w:marLeft w:val="0"/>
      <w:marRight w:val="0"/>
      <w:marTop w:val="0"/>
      <w:marBottom w:val="0"/>
      <w:divBdr>
        <w:top w:val="none" w:sz="0" w:space="0" w:color="auto"/>
        <w:left w:val="none" w:sz="0" w:space="0" w:color="auto"/>
        <w:bottom w:val="none" w:sz="0" w:space="0" w:color="auto"/>
        <w:right w:val="none" w:sz="0" w:space="0" w:color="auto"/>
      </w:divBdr>
    </w:div>
    <w:div w:id="520901493">
      <w:bodyDiv w:val="1"/>
      <w:marLeft w:val="0"/>
      <w:marRight w:val="0"/>
      <w:marTop w:val="0"/>
      <w:marBottom w:val="0"/>
      <w:divBdr>
        <w:top w:val="none" w:sz="0" w:space="0" w:color="auto"/>
        <w:left w:val="none" w:sz="0" w:space="0" w:color="auto"/>
        <w:bottom w:val="none" w:sz="0" w:space="0" w:color="auto"/>
        <w:right w:val="none" w:sz="0" w:space="0" w:color="auto"/>
      </w:divBdr>
    </w:div>
    <w:div w:id="527525156">
      <w:bodyDiv w:val="1"/>
      <w:marLeft w:val="0"/>
      <w:marRight w:val="0"/>
      <w:marTop w:val="0"/>
      <w:marBottom w:val="0"/>
      <w:divBdr>
        <w:top w:val="none" w:sz="0" w:space="0" w:color="auto"/>
        <w:left w:val="none" w:sz="0" w:space="0" w:color="auto"/>
        <w:bottom w:val="none" w:sz="0" w:space="0" w:color="auto"/>
        <w:right w:val="none" w:sz="0" w:space="0" w:color="auto"/>
      </w:divBdr>
    </w:div>
    <w:div w:id="537350994">
      <w:bodyDiv w:val="1"/>
      <w:marLeft w:val="0"/>
      <w:marRight w:val="0"/>
      <w:marTop w:val="0"/>
      <w:marBottom w:val="0"/>
      <w:divBdr>
        <w:top w:val="none" w:sz="0" w:space="0" w:color="auto"/>
        <w:left w:val="none" w:sz="0" w:space="0" w:color="auto"/>
        <w:bottom w:val="none" w:sz="0" w:space="0" w:color="auto"/>
        <w:right w:val="none" w:sz="0" w:space="0" w:color="auto"/>
      </w:divBdr>
    </w:div>
    <w:div w:id="560404543">
      <w:bodyDiv w:val="1"/>
      <w:marLeft w:val="0"/>
      <w:marRight w:val="0"/>
      <w:marTop w:val="0"/>
      <w:marBottom w:val="0"/>
      <w:divBdr>
        <w:top w:val="none" w:sz="0" w:space="0" w:color="auto"/>
        <w:left w:val="none" w:sz="0" w:space="0" w:color="auto"/>
        <w:bottom w:val="none" w:sz="0" w:space="0" w:color="auto"/>
        <w:right w:val="none" w:sz="0" w:space="0" w:color="auto"/>
      </w:divBdr>
    </w:div>
    <w:div w:id="567418640">
      <w:bodyDiv w:val="1"/>
      <w:marLeft w:val="0"/>
      <w:marRight w:val="0"/>
      <w:marTop w:val="0"/>
      <w:marBottom w:val="0"/>
      <w:divBdr>
        <w:top w:val="none" w:sz="0" w:space="0" w:color="auto"/>
        <w:left w:val="none" w:sz="0" w:space="0" w:color="auto"/>
        <w:bottom w:val="none" w:sz="0" w:space="0" w:color="auto"/>
        <w:right w:val="none" w:sz="0" w:space="0" w:color="auto"/>
      </w:divBdr>
    </w:div>
    <w:div w:id="576743776">
      <w:bodyDiv w:val="1"/>
      <w:marLeft w:val="0"/>
      <w:marRight w:val="0"/>
      <w:marTop w:val="0"/>
      <w:marBottom w:val="0"/>
      <w:divBdr>
        <w:top w:val="none" w:sz="0" w:space="0" w:color="auto"/>
        <w:left w:val="none" w:sz="0" w:space="0" w:color="auto"/>
        <w:bottom w:val="none" w:sz="0" w:space="0" w:color="auto"/>
        <w:right w:val="none" w:sz="0" w:space="0" w:color="auto"/>
      </w:divBdr>
    </w:div>
    <w:div w:id="597300006">
      <w:bodyDiv w:val="1"/>
      <w:marLeft w:val="0"/>
      <w:marRight w:val="0"/>
      <w:marTop w:val="0"/>
      <w:marBottom w:val="0"/>
      <w:divBdr>
        <w:top w:val="none" w:sz="0" w:space="0" w:color="auto"/>
        <w:left w:val="none" w:sz="0" w:space="0" w:color="auto"/>
        <w:bottom w:val="none" w:sz="0" w:space="0" w:color="auto"/>
        <w:right w:val="none" w:sz="0" w:space="0" w:color="auto"/>
      </w:divBdr>
    </w:div>
    <w:div w:id="735013438">
      <w:bodyDiv w:val="1"/>
      <w:marLeft w:val="0"/>
      <w:marRight w:val="0"/>
      <w:marTop w:val="0"/>
      <w:marBottom w:val="0"/>
      <w:divBdr>
        <w:top w:val="none" w:sz="0" w:space="0" w:color="auto"/>
        <w:left w:val="none" w:sz="0" w:space="0" w:color="auto"/>
        <w:bottom w:val="none" w:sz="0" w:space="0" w:color="auto"/>
        <w:right w:val="none" w:sz="0" w:space="0" w:color="auto"/>
      </w:divBdr>
    </w:div>
    <w:div w:id="744104371">
      <w:bodyDiv w:val="1"/>
      <w:marLeft w:val="0"/>
      <w:marRight w:val="0"/>
      <w:marTop w:val="0"/>
      <w:marBottom w:val="0"/>
      <w:divBdr>
        <w:top w:val="none" w:sz="0" w:space="0" w:color="auto"/>
        <w:left w:val="none" w:sz="0" w:space="0" w:color="auto"/>
        <w:bottom w:val="none" w:sz="0" w:space="0" w:color="auto"/>
        <w:right w:val="none" w:sz="0" w:space="0" w:color="auto"/>
      </w:divBdr>
    </w:div>
    <w:div w:id="757747150">
      <w:bodyDiv w:val="1"/>
      <w:marLeft w:val="0"/>
      <w:marRight w:val="0"/>
      <w:marTop w:val="0"/>
      <w:marBottom w:val="0"/>
      <w:divBdr>
        <w:top w:val="none" w:sz="0" w:space="0" w:color="auto"/>
        <w:left w:val="none" w:sz="0" w:space="0" w:color="auto"/>
        <w:bottom w:val="none" w:sz="0" w:space="0" w:color="auto"/>
        <w:right w:val="none" w:sz="0" w:space="0" w:color="auto"/>
      </w:divBdr>
    </w:div>
    <w:div w:id="845635531">
      <w:bodyDiv w:val="1"/>
      <w:marLeft w:val="0"/>
      <w:marRight w:val="0"/>
      <w:marTop w:val="0"/>
      <w:marBottom w:val="0"/>
      <w:divBdr>
        <w:top w:val="none" w:sz="0" w:space="0" w:color="auto"/>
        <w:left w:val="none" w:sz="0" w:space="0" w:color="auto"/>
        <w:bottom w:val="none" w:sz="0" w:space="0" w:color="auto"/>
        <w:right w:val="none" w:sz="0" w:space="0" w:color="auto"/>
      </w:divBdr>
    </w:div>
    <w:div w:id="846675811">
      <w:bodyDiv w:val="1"/>
      <w:marLeft w:val="0"/>
      <w:marRight w:val="0"/>
      <w:marTop w:val="0"/>
      <w:marBottom w:val="0"/>
      <w:divBdr>
        <w:top w:val="none" w:sz="0" w:space="0" w:color="auto"/>
        <w:left w:val="none" w:sz="0" w:space="0" w:color="auto"/>
        <w:bottom w:val="none" w:sz="0" w:space="0" w:color="auto"/>
        <w:right w:val="none" w:sz="0" w:space="0" w:color="auto"/>
      </w:divBdr>
    </w:div>
    <w:div w:id="857739188">
      <w:bodyDiv w:val="1"/>
      <w:marLeft w:val="0"/>
      <w:marRight w:val="0"/>
      <w:marTop w:val="0"/>
      <w:marBottom w:val="0"/>
      <w:divBdr>
        <w:top w:val="none" w:sz="0" w:space="0" w:color="auto"/>
        <w:left w:val="none" w:sz="0" w:space="0" w:color="auto"/>
        <w:bottom w:val="none" w:sz="0" w:space="0" w:color="auto"/>
        <w:right w:val="none" w:sz="0" w:space="0" w:color="auto"/>
      </w:divBdr>
    </w:div>
    <w:div w:id="980504596">
      <w:bodyDiv w:val="1"/>
      <w:marLeft w:val="0"/>
      <w:marRight w:val="0"/>
      <w:marTop w:val="0"/>
      <w:marBottom w:val="0"/>
      <w:divBdr>
        <w:top w:val="none" w:sz="0" w:space="0" w:color="auto"/>
        <w:left w:val="none" w:sz="0" w:space="0" w:color="auto"/>
        <w:bottom w:val="none" w:sz="0" w:space="0" w:color="auto"/>
        <w:right w:val="none" w:sz="0" w:space="0" w:color="auto"/>
      </w:divBdr>
    </w:div>
    <w:div w:id="1074624030">
      <w:bodyDiv w:val="1"/>
      <w:marLeft w:val="0"/>
      <w:marRight w:val="0"/>
      <w:marTop w:val="0"/>
      <w:marBottom w:val="0"/>
      <w:divBdr>
        <w:top w:val="none" w:sz="0" w:space="0" w:color="auto"/>
        <w:left w:val="none" w:sz="0" w:space="0" w:color="auto"/>
        <w:bottom w:val="none" w:sz="0" w:space="0" w:color="auto"/>
        <w:right w:val="none" w:sz="0" w:space="0" w:color="auto"/>
      </w:divBdr>
    </w:div>
    <w:div w:id="1079407683">
      <w:bodyDiv w:val="1"/>
      <w:marLeft w:val="0"/>
      <w:marRight w:val="0"/>
      <w:marTop w:val="0"/>
      <w:marBottom w:val="0"/>
      <w:divBdr>
        <w:top w:val="none" w:sz="0" w:space="0" w:color="auto"/>
        <w:left w:val="none" w:sz="0" w:space="0" w:color="auto"/>
        <w:bottom w:val="none" w:sz="0" w:space="0" w:color="auto"/>
        <w:right w:val="none" w:sz="0" w:space="0" w:color="auto"/>
      </w:divBdr>
    </w:div>
    <w:div w:id="1104422164">
      <w:bodyDiv w:val="1"/>
      <w:marLeft w:val="0"/>
      <w:marRight w:val="0"/>
      <w:marTop w:val="0"/>
      <w:marBottom w:val="0"/>
      <w:divBdr>
        <w:top w:val="none" w:sz="0" w:space="0" w:color="auto"/>
        <w:left w:val="none" w:sz="0" w:space="0" w:color="auto"/>
        <w:bottom w:val="none" w:sz="0" w:space="0" w:color="auto"/>
        <w:right w:val="none" w:sz="0" w:space="0" w:color="auto"/>
      </w:divBdr>
    </w:div>
    <w:div w:id="1259485342">
      <w:bodyDiv w:val="1"/>
      <w:marLeft w:val="0"/>
      <w:marRight w:val="0"/>
      <w:marTop w:val="0"/>
      <w:marBottom w:val="0"/>
      <w:divBdr>
        <w:top w:val="none" w:sz="0" w:space="0" w:color="auto"/>
        <w:left w:val="none" w:sz="0" w:space="0" w:color="auto"/>
        <w:bottom w:val="none" w:sz="0" w:space="0" w:color="auto"/>
        <w:right w:val="none" w:sz="0" w:space="0" w:color="auto"/>
      </w:divBdr>
    </w:div>
    <w:div w:id="1304041346">
      <w:bodyDiv w:val="1"/>
      <w:marLeft w:val="0"/>
      <w:marRight w:val="0"/>
      <w:marTop w:val="0"/>
      <w:marBottom w:val="0"/>
      <w:divBdr>
        <w:top w:val="none" w:sz="0" w:space="0" w:color="auto"/>
        <w:left w:val="none" w:sz="0" w:space="0" w:color="auto"/>
        <w:bottom w:val="none" w:sz="0" w:space="0" w:color="auto"/>
        <w:right w:val="none" w:sz="0" w:space="0" w:color="auto"/>
      </w:divBdr>
    </w:div>
    <w:div w:id="1384673665">
      <w:bodyDiv w:val="1"/>
      <w:marLeft w:val="0"/>
      <w:marRight w:val="0"/>
      <w:marTop w:val="0"/>
      <w:marBottom w:val="0"/>
      <w:divBdr>
        <w:top w:val="none" w:sz="0" w:space="0" w:color="auto"/>
        <w:left w:val="none" w:sz="0" w:space="0" w:color="auto"/>
        <w:bottom w:val="none" w:sz="0" w:space="0" w:color="auto"/>
        <w:right w:val="none" w:sz="0" w:space="0" w:color="auto"/>
      </w:divBdr>
    </w:div>
    <w:div w:id="1456145006">
      <w:bodyDiv w:val="1"/>
      <w:marLeft w:val="0"/>
      <w:marRight w:val="0"/>
      <w:marTop w:val="0"/>
      <w:marBottom w:val="0"/>
      <w:divBdr>
        <w:top w:val="none" w:sz="0" w:space="0" w:color="auto"/>
        <w:left w:val="none" w:sz="0" w:space="0" w:color="auto"/>
        <w:bottom w:val="none" w:sz="0" w:space="0" w:color="auto"/>
        <w:right w:val="none" w:sz="0" w:space="0" w:color="auto"/>
      </w:divBdr>
    </w:div>
    <w:div w:id="1478379630">
      <w:bodyDiv w:val="1"/>
      <w:marLeft w:val="0"/>
      <w:marRight w:val="0"/>
      <w:marTop w:val="0"/>
      <w:marBottom w:val="0"/>
      <w:divBdr>
        <w:top w:val="none" w:sz="0" w:space="0" w:color="auto"/>
        <w:left w:val="none" w:sz="0" w:space="0" w:color="auto"/>
        <w:bottom w:val="none" w:sz="0" w:space="0" w:color="auto"/>
        <w:right w:val="none" w:sz="0" w:space="0" w:color="auto"/>
      </w:divBdr>
    </w:div>
    <w:div w:id="1574971212">
      <w:bodyDiv w:val="1"/>
      <w:marLeft w:val="0"/>
      <w:marRight w:val="0"/>
      <w:marTop w:val="0"/>
      <w:marBottom w:val="0"/>
      <w:divBdr>
        <w:top w:val="none" w:sz="0" w:space="0" w:color="auto"/>
        <w:left w:val="none" w:sz="0" w:space="0" w:color="auto"/>
        <w:bottom w:val="none" w:sz="0" w:space="0" w:color="auto"/>
        <w:right w:val="none" w:sz="0" w:space="0" w:color="auto"/>
      </w:divBdr>
    </w:div>
    <w:div w:id="1584953121">
      <w:bodyDiv w:val="1"/>
      <w:marLeft w:val="0"/>
      <w:marRight w:val="0"/>
      <w:marTop w:val="0"/>
      <w:marBottom w:val="0"/>
      <w:divBdr>
        <w:top w:val="none" w:sz="0" w:space="0" w:color="auto"/>
        <w:left w:val="none" w:sz="0" w:space="0" w:color="auto"/>
        <w:bottom w:val="none" w:sz="0" w:space="0" w:color="auto"/>
        <w:right w:val="none" w:sz="0" w:space="0" w:color="auto"/>
      </w:divBdr>
    </w:div>
    <w:div w:id="1620138505">
      <w:bodyDiv w:val="1"/>
      <w:marLeft w:val="0"/>
      <w:marRight w:val="0"/>
      <w:marTop w:val="0"/>
      <w:marBottom w:val="0"/>
      <w:divBdr>
        <w:top w:val="none" w:sz="0" w:space="0" w:color="auto"/>
        <w:left w:val="none" w:sz="0" w:space="0" w:color="auto"/>
        <w:bottom w:val="none" w:sz="0" w:space="0" w:color="auto"/>
        <w:right w:val="none" w:sz="0" w:space="0" w:color="auto"/>
      </w:divBdr>
      <w:divsChild>
        <w:div w:id="2045671605">
          <w:marLeft w:val="0"/>
          <w:marRight w:val="0"/>
          <w:marTop w:val="0"/>
          <w:marBottom w:val="0"/>
          <w:divBdr>
            <w:top w:val="none" w:sz="0" w:space="0" w:color="auto"/>
            <w:left w:val="none" w:sz="0" w:space="0" w:color="auto"/>
            <w:bottom w:val="none" w:sz="0" w:space="0" w:color="auto"/>
            <w:right w:val="none" w:sz="0" w:space="0" w:color="auto"/>
          </w:divBdr>
          <w:divsChild>
            <w:div w:id="16285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08217">
      <w:bodyDiv w:val="1"/>
      <w:marLeft w:val="0"/>
      <w:marRight w:val="0"/>
      <w:marTop w:val="0"/>
      <w:marBottom w:val="0"/>
      <w:divBdr>
        <w:top w:val="none" w:sz="0" w:space="0" w:color="auto"/>
        <w:left w:val="none" w:sz="0" w:space="0" w:color="auto"/>
        <w:bottom w:val="none" w:sz="0" w:space="0" w:color="auto"/>
        <w:right w:val="none" w:sz="0" w:space="0" w:color="auto"/>
      </w:divBdr>
    </w:div>
    <w:div w:id="1708337353">
      <w:bodyDiv w:val="1"/>
      <w:marLeft w:val="0"/>
      <w:marRight w:val="0"/>
      <w:marTop w:val="0"/>
      <w:marBottom w:val="0"/>
      <w:divBdr>
        <w:top w:val="none" w:sz="0" w:space="0" w:color="auto"/>
        <w:left w:val="none" w:sz="0" w:space="0" w:color="auto"/>
        <w:bottom w:val="none" w:sz="0" w:space="0" w:color="auto"/>
        <w:right w:val="none" w:sz="0" w:space="0" w:color="auto"/>
      </w:divBdr>
    </w:div>
    <w:div w:id="1728800221">
      <w:bodyDiv w:val="1"/>
      <w:marLeft w:val="0"/>
      <w:marRight w:val="0"/>
      <w:marTop w:val="0"/>
      <w:marBottom w:val="0"/>
      <w:divBdr>
        <w:top w:val="none" w:sz="0" w:space="0" w:color="auto"/>
        <w:left w:val="none" w:sz="0" w:space="0" w:color="auto"/>
        <w:bottom w:val="none" w:sz="0" w:space="0" w:color="auto"/>
        <w:right w:val="none" w:sz="0" w:space="0" w:color="auto"/>
      </w:divBdr>
    </w:div>
    <w:div w:id="1765879239">
      <w:bodyDiv w:val="1"/>
      <w:marLeft w:val="0"/>
      <w:marRight w:val="0"/>
      <w:marTop w:val="0"/>
      <w:marBottom w:val="0"/>
      <w:divBdr>
        <w:top w:val="none" w:sz="0" w:space="0" w:color="auto"/>
        <w:left w:val="none" w:sz="0" w:space="0" w:color="auto"/>
        <w:bottom w:val="none" w:sz="0" w:space="0" w:color="auto"/>
        <w:right w:val="none" w:sz="0" w:space="0" w:color="auto"/>
      </w:divBdr>
    </w:div>
    <w:div w:id="1797022228">
      <w:bodyDiv w:val="1"/>
      <w:marLeft w:val="0"/>
      <w:marRight w:val="0"/>
      <w:marTop w:val="0"/>
      <w:marBottom w:val="0"/>
      <w:divBdr>
        <w:top w:val="none" w:sz="0" w:space="0" w:color="auto"/>
        <w:left w:val="none" w:sz="0" w:space="0" w:color="auto"/>
        <w:bottom w:val="none" w:sz="0" w:space="0" w:color="auto"/>
        <w:right w:val="none" w:sz="0" w:space="0" w:color="auto"/>
      </w:divBdr>
    </w:div>
    <w:div w:id="1850899951">
      <w:bodyDiv w:val="1"/>
      <w:marLeft w:val="0"/>
      <w:marRight w:val="0"/>
      <w:marTop w:val="0"/>
      <w:marBottom w:val="0"/>
      <w:divBdr>
        <w:top w:val="none" w:sz="0" w:space="0" w:color="auto"/>
        <w:left w:val="none" w:sz="0" w:space="0" w:color="auto"/>
        <w:bottom w:val="none" w:sz="0" w:space="0" w:color="auto"/>
        <w:right w:val="none" w:sz="0" w:space="0" w:color="auto"/>
      </w:divBdr>
    </w:div>
    <w:div w:id="1877619107">
      <w:bodyDiv w:val="1"/>
      <w:marLeft w:val="0"/>
      <w:marRight w:val="0"/>
      <w:marTop w:val="0"/>
      <w:marBottom w:val="0"/>
      <w:divBdr>
        <w:top w:val="none" w:sz="0" w:space="0" w:color="auto"/>
        <w:left w:val="none" w:sz="0" w:space="0" w:color="auto"/>
        <w:bottom w:val="none" w:sz="0" w:space="0" w:color="auto"/>
        <w:right w:val="none" w:sz="0" w:space="0" w:color="auto"/>
      </w:divBdr>
    </w:div>
    <w:div w:id="1891569473">
      <w:bodyDiv w:val="1"/>
      <w:marLeft w:val="0"/>
      <w:marRight w:val="0"/>
      <w:marTop w:val="0"/>
      <w:marBottom w:val="0"/>
      <w:divBdr>
        <w:top w:val="none" w:sz="0" w:space="0" w:color="auto"/>
        <w:left w:val="none" w:sz="0" w:space="0" w:color="auto"/>
        <w:bottom w:val="none" w:sz="0" w:space="0" w:color="auto"/>
        <w:right w:val="none" w:sz="0" w:space="0" w:color="auto"/>
      </w:divBdr>
    </w:div>
    <w:div w:id="1952279307">
      <w:bodyDiv w:val="1"/>
      <w:marLeft w:val="0"/>
      <w:marRight w:val="0"/>
      <w:marTop w:val="0"/>
      <w:marBottom w:val="0"/>
      <w:divBdr>
        <w:top w:val="none" w:sz="0" w:space="0" w:color="auto"/>
        <w:left w:val="none" w:sz="0" w:space="0" w:color="auto"/>
        <w:bottom w:val="none" w:sz="0" w:space="0" w:color="auto"/>
        <w:right w:val="none" w:sz="0" w:space="0" w:color="auto"/>
      </w:divBdr>
    </w:div>
    <w:div w:id="1973438309">
      <w:bodyDiv w:val="1"/>
      <w:marLeft w:val="0"/>
      <w:marRight w:val="0"/>
      <w:marTop w:val="0"/>
      <w:marBottom w:val="0"/>
      <w:divBdr>
        <w:top w:val="none" w:sz="0" w:space="0" w:color="auto"/>
        <w:left w:val="none" w:sz="0" w:space="0" w:color="auto"/>
        <w:bottom w:val="none" w:sz="0" w:space="0" w:color="auto"/>
        <w:right w:val="none" w:sz="0" w:space="0" w:color="auto"/>
      </w:divBdr>
    </w:div>
    <w:div w:id="2020422937">
      <w:bodyDiv w:val="1"/>
      <w:marLeft w:val="0"/>
      <w:marRight w:val="0"/>
      <w:marTop w:val="0"/>
      <w:marBottom w:val="0"/>
      <w:divBdr>
        <w:top w:val="none" w:sz="0" w:space="0" w:color="auto"/>
        <w:left w:val="none" w:sz="0" w:space="0" w:color="auto"/>
        <w:bottom w:val="none" w:sz="0" w:space="0" w:color="auto"/>
        <w:right w:val="none" w:sz="0" w:space="0" w:color="auto"/>
      </w:divBdr>
    </w:div>
    <w:div w:id="2077237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JensVL96/Mythos-grant" TargetMode="External"/><Relationship Id="rId23"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ehunterg.itch.io/mythos-grant" TargetMode="Externa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header3.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u000\AppData\Local\Microsoft\Windows\Temporary%20Internet%20Files\Content.Outlook\K7Y7EM45\template_front_page_master_thesis.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0A146-A5BB-48C1-9F3F-1E8425EB2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template_front_page_master_thesis</Template>
  <TotalTime>9862</TotalTime>
  <Pages>1</Pages>
  <Words>5874</Words>
  <Characters>33486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University of Tromsø</Company>
  <LinksUpToDate>false</LinksUpToDate>
  <CharactersWithSpaces>39282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Jens Christian Valen Leynse</cp:lastModifiedBy>
  <cp:revision>2</cp:revision>
  <cp:lastPrinted>2025-06-04T11:15:00Z</cp:lastPrinted>
  <dcterms:created xsi:type="dcterms:W3CDTF">2025-06-03T22:31:00Z</dcterms:created>
  <dcterms:modified xsi:type="dcterms:W3CDTF">2025-06-17T15:31:00Z</dcterms:modified>
</cp:coreProperties>
</file>