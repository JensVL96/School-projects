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A2BD" w14:textId="77777777" w:rsidR="00F326EE" w:rsidRPr="00210951" w:rsidRDefault="009B5595" w:rsidP="00210951">
      <w:pPr>
        <w:spacing w:line="360" w:lineRule="auto"/>
      </w:pPr>
      <w:r w:rsidRPr="00210951">
        <w:rPr>
          <w:noProof/>
          <w:lang w:val="nb-NO"/>
        </w:rPr>
        <mc:AlternateContent>
          <mc:Choice Requires="wps">
            <w:drawing>
              <wp:anchor distT="0" distB="0" distL="114300" distR="114300" simplePos="0" relativeHeight="251658240" behindDoc="0" locked="0" layoutInCell="1" allowOverlap="1" wp14:anchorId="6C697199" wp14:editId="2437E31C">
                <wp:simplePos x="0" y="0"/>
                <wp:positionH relativeFrom="column">
                  <wp:posOffset>1370330</wp:posOffset>
                </wp:positionH>
                <wp:positionV relativeFrom="paragraph">
                  <wp:posOffset>-77470</wp:posOffset>
                </wp:positionV>
                <wp:extent cx="4914900" cy="1226820"/>
                <wp:effectExtent l="0" t="0" r="0" b="11430"/>
                <wp:wrapSquare wrapText="bothSides"/>
                <wp:docPr id="1" name="Tekstboks 1"/>
                <wp:cNvGraphicFramePr/>
                <a:graphic xmlns:a="http://schemas.openxmlformats.org/drawingml/2006/main">
                  <a:graphicData uri="http://schemas.microsoft.com/office/word/2010/wordprocessingShape">
                    <wps:wsp>
                      <wps:cNvSpPr txBox="1"/>
                      <wps:spPr>
                        <a:xfrm>
                          <a:off x="0" y="0"/>
                          <a:ext cx="4914900" cy="12268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A4E6330" w14:textId="77777777" w:rsidR="009E0D30" w:rsidRDefault="009E0D30" w:rsidP="007729E6">
                            <w:pPr>
                              <w:pStyle w:val="Fakultetellerinstitutt"/>
                            </w:pPr>
                            <w:r>
                              <w:t>Faculty of Science and Technology</w:t>
                            </w:r>
                            <w:r>
                              <w:br/>
                              <w:t>Department of Computer Science</w:t>
                            </w:r>
                          </w:p>
                          <w:p w14:paraId="4C3FF025" w14:textId="54AF6ED9" w:rsidR="009E0D30" w:rsidRDefault="009E0D30" w:rsidP="007729E6">
                            <w:pPr>
                              <w:pStyle w:val="Oppgavetittel"/>
                            </w:pPr>
                            <w:proofErr w:type="spellStart"/>
                            <w:r w:rsidRPr="00210951">
                              <w:t>GameLab</w:t>
                            </w:r>
                            <w:proofErr w:type="spellEnd"/>
                            <w:r w:rsidRPr="00210951">
                              <w:t xml:space="preserve">: </w:t>
                            </w:r>
                            <w:r w:rsidR="005C2C4C" w:rsidRPr="00210951">
                              <w:t>[</w:t>
                            </w:r>
                            <w:r w:rsidR="007E2B40" w:rsidRPr="00210951">
                              <w:t>Myth</w:t>
                            </w:r>
                            <w:r w:rsidR="00F64D3F" w:rsidRPr="00210951">
                              <w:t>os Grant</w:t>
                            </w:r>
                            <w:r w:rsidR="005C2C4C" w:rsidRPr="00210951">
                              <w:t>]</w:t>
                            </w:r>
                          </w:p>
                          <w:p w14:paraId="4BEC8EC3" w14:textId="77777777" w:rsidR="009E0D30" w:rsidRDefault="009E0D30" w:rsidP="007729E6">
                            <w:pPr>
                              <w:pStyle w:val="Tittel-tekst"/>
                            </w:pPr>
                            <w:r>
                              <w:t>—</w:t>
                            </w:r>
                          </w:p>
                          <w:p w14:paraId="4D2DA814" w14:textId="678373F3" w:rsidR="009E0D30" w:rsidRDefault="007E2B40" w:rsidP="007729E6">
                            <w:pPr>
                              <w:pStyle w:val="Navnpforfatter"/>
                            </w:pPr>
                            <w:r w:rsidRPr="00210951">
                              <w:t>[Jens Christian Valen Leynse</w:t>
                            </w:r>
                            <w:r w:rsidR="005C2C4C" w:rsidRPr="00210951">
                              <w:t>]</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97199" id="_x0000_t202" coordsize="21600,21600" o:spt="202" path="m,l,21600r21600,l21600,xe">
                <v:stroke joinstyle="miter"/>
                <v:path gradientshapeok="t" o:connecttype="rect"/>
              </v:shapetype>
              <v:shape id="Tekstboks 1" o:spid="_x0000_s1026" type="#_x0000_t202" style="position:absolute;margin-left:107.9pt;margin-top:-6.1pt;width:387pt;height:9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" filled="f" stroked="f">
                <v:textbox inset="0,0,0,0">
                  <w:txbxContent>
                    <w:p w14:paraId="1A4E6330" w14:textId="77777777" w:rsidR="009E0D30" w:rsidRDefault="009E0D30" w:rsidP="007729E6">
                      <w:pPr>
                        <w:pStyle w:val="Fakultetellerinstitutt"/>
                      </w:pPr>
                      <w:r>
                        <w:t>Faculty of Science and Technology</w:t>
                      </w:r>
                      <w:r>
                        <w:br/>
                        <w:t>Department of Computer Science</w:t>
                      </w:r>
                    </w:p>
                    <w:p w14:paraId="4C3FF025" w14:textId="54AF6ED9" w:rsidR="009E0D30" w:rsidRDefault="009E0D30" w:rsidP="007729E6">
                      <w:pPr>
                        <w:pStyle w:val="Oppgavetittel"/>
                      </w:pPr>
                      <w:proofErr w:type="spellStart"/>
                      <w:r w:rsidRPr="00210951">
                        <w:t>GameLab</w:t>
                      </w:r>
                      <w:proofErr w:type="spellEnd"/>
                      <w:r w:rsidRPr="00210951">
                        <w:t xml:space="preserve">: </w:t>
                      </w:r>
                      <w:r w:rsidR="005C2C4C" w:rsidRPr="00210951">
                        <w:t>[</w:t>
                      </w:r>
                      <w:r w:rsidR="007E2B40" w:rsidRPr="00210951">
                        <w:t>Myth</w:t>
                      </w:r>
                      <w:r w:rsidR="00F64D3F" w:rsidRPr="00210951">
                        <w:t>os Grant</w:t>
                      </w:r>
                      <w:r w:rsidR="005C2C4C" w:rsidRPr="00210951">
                        <w:t>]</w:t>
                      </w:r>
                    </w:p>
                    <w:p w14:paraId="4BEC8EC3" w14:textId="77777777" w:rsidR="009E0D30" w:rsidRDefault="009E0D30" w:rsidP="007729E6">
                      <w:pPr>
                        <w:pStyle w:val="Tittel-tekst"/>
                      </w:pPr>
                      <w:r>
                        <w:t>—</w:t>
                      </w:r>
                    </w:p>
                    <w:p w14:paraId="4D2DA814" w14:textId="678373F3" w:rsidR="009E0D30" w:rsidRDefault="007E2B40" w:rsidP="007729E6">
                      <w:pPr>
                        <w:pStyle w:val="Navnpforfatter"/>
                      </w:pPr>
                      <w:r w:rsidRPr="00210951">
                        <w:t>[Jens Christian Valen Leynse</w:t>
                      </w:r>
                      <w:r w:rsidR="005C2C4C" w:rsidRPr="00210951">
                        <w:t>]</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v:textbox>
                <w10:wrap type="square"/>
              </v:shape>
            </w:pict>
          </mc:Fallback>
        </mc:AlternateContent>
      </w:r>
    </w:p>
    <w:p w14:paraId="76A40838" w14:textId="77777777" w:rsidR="009B5595" w:rsidRPr="00210951" w:rsidRDefault="009B5595" w:rsidP="00210951">
      <w:pPr>
        <w:spacing w:line="360" w:lineRule="auto"/>
      </w:pPr>
      <w:r w:rsidRPr="00210951">
        <w:br w:type="page"/>
      </w:r>
    </w:p>
    <w:p w14:paraId="6F140072" w14:textId="0A6FAEFA" w:rsidR="00A4364D" w:rsidRPr="00210951" w:rsidRDefault="005C2C4C" w:rsidP="00210951">
      <w:pPr>
        <w:pStyle w:val="Heading1"/>
      </w:pPr>
      <w:bookmarkStart w:id="0" w:name="_Toc189046826"/>
      <w:r w:rsidRPr="00210951">
        <w:lastRenderedPageBreak/>
        <w:t xml:space="preserve">Milestone 1: </w:t>
      </w:r>
      <w:r w:rsidR="007729E6" w:rsidRPr="00210951">
        <w:t>High concept</w:t>
      </w:r>
      <w:bookmarkEnd w:id="0"/>
    </w:p>
    <w:p w14:paraId="6D62110B" w14:textId="77777777" w:rsidR="007729E6" w:rsidRPr="00210951" w:rsidRDefault="007729E6" w:rsidP="00210951">
      <w:pPr>
        <w:pStyle w:val="Title"/>
        <w:spacing w:line="360" w:lineRule="auto"/>
        <w:rPr>
          <w:sz w:val="10"/>
          <w:szCs w:val="10"/>
        </w:rPr>
      </w:pPr>
    </w:p>
    <w:p w14:paraId="1D3BC775" w14:textId="39057F55" w:rsidR="003613B4" w:rsidRPr="00210951" w:rsidRDefault="005C2C4C" w:rsidP="00210951">
      <w:pPr>
        <w:pStyle w:val="Heading2"/>
        <w:spacing w:line="360" w:lineRule="auto"/>
      </w:pPr>
      <w:r w:rsidRPr="00210951">
        <w:t>Working title</w:t>
      </w:r>
    </w:p>
    <w:p w14:paraId="77FD6783" w14:textId="4F7F71C4" w:rsidR="005C2C4C" w:rsidRPr="00210951" w:rsidRDefault="005C2C4C" w:rsidP="00210951">
      <w:pPr>
        <w:spacing w:line="360" w:lineRule="auto"/>
      </w:pPr>
      <w:r w:rsidRPr="00210951">
        <w:t>[</w:t>
      </w:r>
      <w:r w:rsidR="007E2B40" w:rsidRPr="00210951">
        <w:t>Myth</w:t>
      </w:r>
      <w:r w:rsidR="00F64D3F" w:rsidRPr="00210951">
        <w:t>o</w:t>
      </w:r>
      <w:r w:rsidR="003E1BB8" w:rsidRPr="00210951">
        <w:t>s Grant</w:t>
      </w:r>
      <w:r w:rsidRPr="00210951">
        <w:t>]</w:t>
      </w:r>
    </w:p>
    <w:p w14:paraId="1DFFC38B" w14:textId="77777777" w:rsidR="005C2C4C" w:rsidRPr="00210951" w:rsidRDefault="005C2C4C" w:rsidP="00210951">
      <w:pPr>
        <w:spacing w:line="360" w:lineRule="auto"/>
      </w:pPr>
    </w:p>
    <w:p w14:paraId="3206B12B" w14:textId="1544D7A3" w:rsidR="003613B4" w:rsidRPr="00210951" w:rsidRDefault="005C2C4C" w:rsidP="00210951">
      <w:pPr>
        <w:pStyle w:val="Heading2"/>
        <w:spacing w:line="360" w:lineRule="auto"/>
      </w:pPr>
      <w:r w:rsidRPr="00210951">
        <w:t>Group names and roles</w:t>
      </w:r>
    </w:p>
    <w:p w14:paraId="4E3091B9" w14:textId="235EF244" w:rsidR="005C2C4C" w:rsidRPr="00210951" w:rsidRDefault="005C2C4C" w:rsidP="00210951">
      <w:pPr>
        <w:spacing w:line="360" w:lineRule="auto"/>
      </w:pPr>
      <w:r w:rsidRPr="00210951">
        <w:t>[</w:t>
      </w:r>
      <w:r w:rsidR="007E2B40" w:rsidRPr="00210951">
        <w:t>Jens</w:t>
      </w:r>
      <w:r w:rsidR="00347904" w:rsidRPr="00210951">
        <w:t>:</w:t>
      </w:r>
      <w:r w:rsidR="007E2B40" w:rsidRPr="00210951">
        <w:t xml:space="preserve"> Developer, designer</w:t>
      </w:r>
      <w:r w:rsidRPr="00210951">
        <w:t>]</w:t>
      </w:r>
    </w:p>
    <w:p w14:paraId="11EDB06B" w14:textId="77777777" w:rsidR="007729E6" w:rsidRPr="00210951" w:rsidRDefault="007729E6" w:rsidP="00210951">
      <w:pPr>
        <w:spacing w:line="360" w:lineRule="auto"/>
        <w:rPr>
          <w:rStyle w:val="Strong"/>
          <w:b w:val="0"/>
          <w:bCs w:val="0"/>
          <w:color w:val="365F91" w:themeColor="accent1" w:themeShade="BF"/>
        </w:rPr>
      </w:pPr>
    </w:p>
    <w:p w14:paraId="6695AEF8" w14:textId="3F45877A" w:rsidR="005816D6" w:rsidRPr="00210951" w:rsidRDefault="007729E6" w:rsidP="00210951">
      <w:pPr>
        <w:pStyle w:val="Heading2"/>
        <w:spacing w:line="360" w:lineRule="auto"/>
        <w:rPr>
          <w:rStyle w:val="Strong"/>
          <w:b w:val="0"/>
          <w:bCs w:val="0"/>
          <w:color w:val="auto"/>
        </w:rPr>
      </w:pPr>
      <w:r w:rsidRPr="00210951">
        <w:rPr>
          <w:rStyle w:val="Strong"/>
          <w:b w:val="0"/>
          <w:bCs w:val="0"/>
        </w:rPr>
        <w:t>The «X»</w:t>
      </w:r>
      <w:r w:rsidR="005C2C4C" w:rsidRPr="00210951">
        <w:rPr>
          <w:rStyle w:val="Strong"/>
          <w:b w:val="0"/>
          <w:bCs w:val="0"/>
        </w:rPr>
        <w:t xml:space="preserve"> </w:t>
      </w:r>
    </w:p>
    <w:p w14:paraId="0069D3E8" w14:textId="17E12310" w:rsidR="002D5361" w:rsidRPr="00210951" w:rsidRDefault="002D5361" w:rsidP="00210951">
      <w:pPr>
        <w:spacing w:line="360" w:lineRule="auto"/>
      </w:pPr>
      <w:r w:rsidRPr="00210951">
        <w:rPr>
          <w:rStyle w:val="Strong"/>
          <w:b w:val="0"/>
          <w:bCs w:val="0"/>
        </w:rPr>
        <w:t>[</w:t>
      </w:r>
      <w:r w:rsidRPr="00210951">
        <w:t>When scholarly debates hit a dead end, rival historians armed with legendary sword relics settle the argument in a high-stakes tournament—where only one field of research wins the coveted grant money.</w:t>
      </w:r>
      <w:r w:rsidRPr="00210951">
        <w:t>]</w:t>
      </w:r>
    </w:p>
    <w:p w14:paraId="451B680F" w14:textId="77777777" w:rsidR="002D5361" w:rsidRPr="00210951" w:rsidRDefault="002D5361" w:rsidP="00210951">
      <w:pPr>
        <w:spacing w:line="360" w:lineRule="auto"/>
      </w:pPr>
    </w:p>
    <w:p w14:paraId="17663F7B" w14:textId="77777777" w:rsidR="00AB52B7" w:rsidRPr="00210951" w:rsidRDefault="00AB52B7" w:rsidP="00210951">
      <w:pPr>
        <w:spacing w:line="360" w:lineRule="auto"/>
        <w:rPr>
          <w:rStyle w:val="Strong"/>
          <w:b w:val="0"/>
          <w:bCs w:val="0"/>
        </w:rPr>
      </w:pPr>
    </w:p>
    <w:p w14:paraId="13B2BDCF" w14:textId="77777777" w:rsidR="003613B4" w:rsidRPr="00210951" w:rsidRDefault="003613B4" w:rsidP="00210951">
      <w:pPr>
        <w:pStyle w:val="Heading2"/>
        <w:spacing w:line="360" w:lineRule="auto"/>
        <w:rPr>
          <w:rStyle w:val="Strong"/>
          <w:b w:val="0"/>
          <w:bCs w:val="0"/>
        </w:rPr>
      </w:pPr>
      <w:r w:rsidRPr="00210951">
        <w:rPr>
          <w:rStyle w:val="Strong"/>
          <w:b w:val="0"/>
          <w:bCs w:val="0"/>
        </w:rPr>
        <w:t>Time/Schedule</w:t>
      </w:r>
    </w:p>
    <w:p w14:paraId="4B285B75" w14:textId="77777777" w:rsidR="003613B4" w:rsidRPr="00210951" w:rsidRDefault="003613B4" w:rsidP="00210951">
      <w:pPr>
        <w:spacing w:line="360" w:lineRule="auto"/>
        <w:rPr>
          <w:rStyle w:val="Strong"/>
          <w:b w:val="0"/>
          <w:bCs w:val="0"/>
        </w:rPr>
      </w:pPr>
      <w:r w:rsidRPr="00210951">
        <w:rPr>
          <w:rStyle w:val="Strong"/>
          <w:b w:val="0"/>
          <w:bCs w:val="0"/>
        </w:rPr>
        <w:t>[Make a time plan for how to complete the game]</w:t>
      </w:r>
    </w:p>
    <w:tbl>
      <w:tblPr>
        <w:tblStyle w:val="TableGrid"/>
        <w:tblpPr w:leftFromText="180" w:rightFromText="180" w:vertAnchor="text" w:horzAnchor="margin" w:tblpY="120"/>
        <w:tblW w:w="9085" w:type="dxa"/>
        <w:tblLook w:val="04A0" w:firstRow="1" w:lastRow="0" w:firstColumn="1" w:lastColumn="0" w:noHBand="0" w:noVBand="1"/>
      </w:tblPr>
      <w:tblGrid>
        <w:gridCol w:w="1206"/>
        <w:gridCol w:w="1614"/>
        <w:gridCol w:w="2755"/>
        <w:gridCol w:w="1098"/>
        <w:gridCol w:w="1206"/>
        <w:gridCol w:w="1206"/>
      </w:tblGrid>
      <w:tr w:rsidR="006634C8" w:rsidRPr="00210951" w14:paraId="23ECDED9" w14:textId="77777777" w:rsidTr="003174FC">
        <w:tc>
          <w:tcPr>
            <w:tcW w:w="1206" w:type="dxa"/>
          </w:tcPr>
          <w:p w14:paraId="475888D4" w14:textId="2AA330F5" w:rsidR="00F36735" w:rsidRPr="00210951" w:rsidRDefault="00F36735" w:rsidP="00210951">
            <w:pPr>
              <w:spacing w:line="360" w:lineRule="auto"/>
              <w:rPr>
                <w:rStyle w:val="Strong"/>
                <w:b w:val="0"/>
                <w:bCs w:val="0"/>
              </w:rPr>
            </w:pPr>
            <w:r w:rsidRPr="00210951">
              <w:rPr>
                <w:rStyle w:val="Strong"/>
                <w:b w:val="0"/>
                <w:bCs w:val="0"/>
              </w:rPr>
              <w:t>Mile</w:t>
            </w:r>
            <w:r w:rsidRPr="00210951">
              <w:rPr>
                <w:rStyle w:val="Strong"/>
                <w:b w:val="0"/>
                <w:bCs w:val="0"/>
              </w:rPr>
              <w:t>s</w:t>
            </w:r>
            <w:r w:rsidRPr="00210951">
              <w:rPr>
                <w:rStyle w:val="Strong"/>
                <w:b w:val="0"/>
                <w:bCs w:val="0"/>
              </w:rPr>
              <w:t>tone</w:t>
            </w:r>
          </w:p>
        </w:tc>
        <w:tc>
          <w:tcPr>
            <w:tcW w:w="1614" w:type="dxa"/>
          </w:tcPr>
          <w:p w14:paraId="2A8606C8" w14:textId="77777777" w:rsidR="00F36735" w:rsidRPr="00210951" w:rsidRDefault="00F36735" w:rsidP="00210951">
            <w:pPr>
              <w:spacing w:line="360" w:lineRule="auto"/>
              <w:rPr>
                <w:rStyle w:val="Strong"/>
                <w:b w:val="0"/>
                <w:bCs w:val="0"/>
              </w:rPr>
            </w:pPr>
            <w:r w:rsidRPr="00210951">
              <w:rPr>
                <w:rStyle w:val="Strong"/>
                <w:b w:val="0"/>
                <w:bCs w:val="0"/>
              </w:rPr>
              <w:t>Task</w:t>
            </w:r>
          </w:p>
        </w:tc>
        <w:tc>
          <w:tcPr>
            <w:tcW w:w="2755" w:type="dxa"/>
          </w:tcPr>
          <w:p w14:paraId="3607AD1F" w14:textId="2F4A703B" w:rsidR="00F36735" w:rsidRPr="00210951" w:rsidRDefault="00F36735" w:rsidP="00210951">
            <w:pPr>
              <w:spacing w:line="360" w:lineRule="auto"/>
              <w:rPr>
                <w:rStyle w:val="Strong"/>
                <w:b w:val="0"/>
                <w:bCs w:val="0"/>
              </w:rPr>
            </w:pPr>
            <w:r w:rsidRPr="00210951">
              <w:rPr>
                <w:rStyle w:val="Strong"/>
                <w:b w:val="0"/>
                <w:bCs w:val="0"/>
              </w:rPr>
              <w:t>Description</w:t>
            </w:r>
          </w:p>
        </w:tc>
        <w:tc>
          <w:tcPr>
            <w:tcW w:w="1098" w:type="dxa"/>
          </w:tcPr>
          <w:p w14:paraId="72BEF15B" w14:textId="2DF1F318" w:rsidR="00F36735" w:rsidRPr="00210951" w:rsidRDefault="00F36735" w:rsidP="00210951">
            <w:pPr>
              <w:spacing w:line="360" w:lineRule="auto"/>
              <w:rPr>
                <w:rStyle w:val="Strong"/>
                <w:b w:val="0"/>
                <w:bCs w:val="0"/>
              </w:rPr>
            </w:pPr>
            <w:r w:rsidRPr="00210951">
              <w:rPr>
                <w:rStyle w:val="Strong"/>
                <w:b w:val="0"/>
                <w:bCs w:val="0"/>
              </w:rPr>
              <w:t>Duration</w:t>
            </w:r>
          </w:p>
        </w:tc>
        <w:tc>
          <w:tcPr>
            <w:tcW w:w="1206" w:type="dxa"/>
          </w:tcPr>
          <w:p w14:paraId="223E33EF" w14:textId="77777777" w:rsidR="00F36735" w:rsidRPr="00210951" w:rsidRDefault="00F36735" w:rsidP="00210951">
            <w:pPr>
              <w:spacing w:line="360" w:lineRule="auto"/>
              <w:rPr>
                <w:rStyle w:val="Strong"/>
                <w:b w:val="0"/>
                <w:bCs w:val="0"/>
              </w:rPr>
            </w:pPr>
            <w:r w:rsidRPr="00210951">
              <w:rPr>
                <w:rStyle w:val="Strong"/>
                <w:b w:val="0"/>
                <w:bCs w:val="0"/>
              </w:rPr>
              <w:t>Start date</w:t>
            </w:r>
          </w:p>
        </w:tc>
        <w:tc>
          <w:tcPr>
            <w:tcW w:w="1206" w:type="dxa"/>
          </w:tcPr>
          <w:p w14:paraId="475B25AD" w14:textId="77777777" w:rsidR="00F36735" w:rsidRPr="00210951" w:rsidRDefault="00F36735" w:rsidP="00210951">
            <w:pPr>
              <w:spacing w:line="360" w:lineRule="auto"/>
              <w:rPr>
                <w:rStyle w:val="Strong"/>
                <w:b w:val="0"/>
                <w:bCs w:val="0"/>
              </w:rPr>
            </w:pPr>
            <w:r w:rsidRPr="00210951">
              <w:rPr>
                <w:rStyle w:val="Strong"/>
                <w:b w:val="0"/>
                <w:bCs w:val="0"/>
              </w:rPr>
              <w:t>End date</w:t>
            </w:r>
          </w:p>
        </w:tc>
      </w:tr>
      <w:tr w:rsidR="006634C8" w:rsidRPr="00210951" w14:paraId="7D90B8B0" w14:textId="77777777" w:rsidTr="003174FC">
        <w:tc>
          <w:tcPr>
            <w:tcW w:w="1206" w:type="dxa"/>
          </w:tcPr>
          <w:p w14:paraId="512DE37A" w14:textId="5199E2DF" w:rsidR="00F36735" w:rsidRPr="00210951" w:rsidRDefault="00F36735" w:rsidP="00210951">
            <w:pPr>
              <w:spacing w:line="360" w:lineRule="auto"/>
              <w:rPr>
                <w:rStyle w:val="Strong"/>
                <w:b w:val="0"/>
                <w:bCs w:val="0"/>
              </w:rPr>
            </w:pPr>
            <w:r w:rsidRPr="00210951">
              <w:rPr>
                <w:rStyle w:val="Strong"/>
                <w:b w:val="0"/>
                <w:bCs w:val="0"/>
              </w:rPr>
              <w:t>Design</w:t>
            </w:r>
          </w:p>
        </w:tc>
        <w:tc>
          <w:tcPr>
            <w:tcW w:w="1614" w:type="dxa"/>
          </w:tcPr>
          <w:p w14:paraId="687CA572" w14:textId="17A163E0" w:rsidR="00F36735" w:rsidRPr="00210951" w:rsidRDefault="00F36735" w:rsidP="00210951">
            <w:pPr>
              <w:spacing w:line="360" w:lineRule="auto"/>
              <w:rPr>
                <w:rStyle w:val="Strong"/>
                <w:b w:val="0"/>
                <w:bCs w:val="0"/>
              </w:rPr>
            </w:pPr>
            <w:r w:rsidRPr="00210951">
              <w:rPr>
                <w:rStyle w:val="Strong"/>
                <w:b w:val="0"/>
                <w:bCs w:val="0"/>
              </w:rPr>
              <w:t>Develop design doc</w:t>
            </w:r>
          </w:p>
        </w:tc>
        <w:tc>
          <w:tcPr>
            <w:tcW w:w="2755" w:type="dxa"/>
          </w:tcPr>
          <w:p w14:paraId="30EC274D" w14:textId="3B9E6D20" w:rsidR="00F36735" w:rsidRPr="00210951" w:rsidRDefault="00F36735" w:rsidP="00210951">
            <w:pPr>
              <w:spacing w:line="360" w:lineRule="auto"/>
              <w:rPr>
                <w:rStyle w:val="Strong"/>
                <w:b w:val="0"/>
                <w:bCs w:val="0"/>
              </w:rPr>
            </w:pPr>
            <w:r w:rsidRPr="00210951">
              <w:rPr>
                <w:rStyle w:val="Strong"/>
                <w:b w:val="0"/>
                <w:bCs w:val="0"/>
              </w:rPr>
              <w:t>Game and technology defined</w:t>
            </w:r>
          </w:p>
        </w:tc>
        <w:tc>
          <w:tcPr>
            <w:tcW w:w="1098" w:type="dxa"/>
          </w:tcPr>
          <w:p w14:paraId="40E94980" w14:textId="77777777" w:rsidR="00F36735" w:rsidRPr="00210951" w:rsidRDefault="00103CCA" w:rsidP="00210951">
            <w:pPr>
              <w:spacing w:line="360" w:lineRule="auto"/>
              <w:rPr>
                <w:rStyle w:val="Strong"/>
                <w:b w:val="0"/>
                <w:bCs w:val="0"/>
              </w:rPr>
            </w:pPr>
            <w:r w:rsidRPr="00210951">
              <w:rPr>
                <w:rStyle w:val="Strong"/>
                <w:b w:val="0"/>
                <w:bCs w:val="0"/>
              </w:rPr>
              <w:t>3.5 weeks</w:t>
            </w:r>
          </w:p>
          <w:p w14:paraId="10E3F65C" w14:textId="1B36A9FA" w:rsidR="00103CCA" w:rsidRPr="00210951" w:rsidRDefault="00103CCA" w:rsidP="00210951">
            <w:pPr>
              <w:spacing w:line="360" w:lineRule="auto"/>
              <w:rPr>
                <w:rStyle w:val="Strong"/>
                <w:b w:val="0"/>
                <w:bCs w:val="0"/>
              </w:rPr>
            </w:pPr>
          </w:p>
        </w:tc>
        <w:tc>
          <w:tcPr>
            <w:tcW w:w="1206" w:type="dxa"/>
          </w:tcPr>
          <w:p w14:paraId="146EE923" w14:textId="67EE0753" w:rsidR="00F36735" w:rsidRPr="00210951" w:rsidRDefault="006634C8" w:rsidP="00210951">
            <w:pPr>
              <w:spacing w:line="360" w:lineRule="auto"/>
              <w:rPr>
                <w:rStyle w:val="Strong"/>
                <w:b w:val="0"/>
                <w:bCs w:val="0"/>
              </w:rPr>
            </w:pPr>
            <w:r w:rsidRPr="00210951">
              <w:rPr>
                <w:rStyle w:val="Strong"/>
                <w:b w:val="0"/>
                <w:bCs w:val="0"/>
              </w:rPr>
              <w:t>01.02.2025</w:t>
            </w:r>
          </w:p>
        </w:tc>
        <w:tc>
          <w:tcPr>
            <w:tcW w:w="1206" w:type="dxa"/>
          </w:tcPr>
          <w:p w14:paraId="7DF2A2A7" w14:textId="33A74FB5" w:rsidR="00F36735" w:rsidRPr="00210951" w:rsidRDefault="006634C8" w:rsidP="00210951">
            <w:pPr>
              <w:spacing w:line="360" w:lineRule="auto"/>
              <w:rPr>
                <w:rStyle w:val="Strong"/>
                <w:b w:val="0"/>
                <w:bCs w:val="0"/>
              </w:rPr>
            </w:pPr>
            <w:r w:rsidRPr="00210951">
              <w:rPr>
                <w:rStyle w:val="Strong"/>
                <w:b w:val="0"/>
                <w:bCs w:val="0"/>
              </w:rPr>
              <w:t>25.02.2025</w:t>
            </w:r>
          </w:p>
        </w:tc>
      </w:tr>
      <w:tr w:rsidR="00103CCA" w:rsidRPr="00210951" w14:paraId="4E6BA713" w14:textId="77777777" w:rsidTr="003174FC">
        <w:tc>
          <w:tcPr>
            <w:tcW w:w="1206" w:type="dxa"/>
          </w:tcPr>
          <w:p w14:paraId="340A4674" w14:textId="008739F2" w:rsidR="00103CCA" w:rsidRPr="00210951" w:rsidRDefault="00103CCA" w:rsidP="00210951">
            <w:pPr>
              <w:spacing w:line="360" w:lineRule="auto"/>
              <w:rPr>
                <w:rStyle w:val="Strong"/>
                <w:b w:val="0"/>
                <w:bCs w:val="0"/>
              </w:rPr>
            </w:pPr>
            <w:r w:rsidRPr="00210951">
              <w:rPr>
                <w:rStyle w:val="Strong"/>
                <w:b w:val="0"/>
                <w:bCs w:val="0"/>
              </w:rPr>
              <w:t>P</w:t>
            </w:r>
            <w:r w:rsidRPr="00210951">
              <w:rPr>
                <w:rStyle w:val="Strong"/>
                <w:b w:val="0"/>
                <w:bCs w:val="0"/>
              </w:rPr>
              <w:t>roduction</w:t>
            </w:r>
          </w:p>
        </w:tc>
        <w:tc>
          <w:tcPr>
            <w:tcW w:w="1614" w:type="dxa"/>
          </w:tcPr>
          <w:p w14:paraId="093D9634" w14:textId="7EE2E33E" w:rsidR="00103CCA" w:rsidRPr="00210951" w:rsidRDefault="00103CCA" w:rsidP="00210951">
            <w:pPr>
              <w:spacing w:line="360" w:lineRule="auto"/>
              <w:rPr>
                <w:rStyle w:val="Strong"/>
                <w:b w:val="0"/>
                <w:bCs w:val="0"/>
              </w:rPr>
            </w:pPr>
            <w:r w:rsidRPr="00210951">
              <w:rPr>
                <w:rStyle w:val="Strong"/>
                <w:b w:val="0"/>
                <w:bCs w:val="0"/>
              </w:rPr>
              <w:t>Program core mechanics</w:t>
            </w:r>
          </w:p>
        </w:tc>
        <w:tc>
          <w:tcPr>
            <w:tcW w:w="2755" w:type="dxa"/>
          </w:tcPr>
          <w:p w14:paraId="6D5FAE30" w14:textId="652914C4" w:rsidR="00103CCA" w:rsidRPr="00210951" w:rsidRDefault="00103CCA" w:rsidP="00210951">
            <w:pPr>
              <w:spacing w:line="360" w:lineRule="auto"/>
              <w:rPr>
                <w:rStyle w:val="Strong"/>
                <w:b w:val="0"/>
                <w:bCs w:val="0"/>
              </w:rPr>
            </w:pPr>
            <w:r w:rsidRPr="00210951">
              <w:rPr>
                <w:rStyle w:val="Strong"/>
                <w:b w:val="0"/>
                <w:bCs w:val="0"/>
              </w:rPr>
              <w:t>Movement, combat actions, special abilities</w:t>
            </w:r>
          </w:p>
        </w:tc>
        <w:tc>
          <w:tcPr>
            <w:tcW w:w="1098" w:type="dxa"/>
            <w:vMerge w:val="restart"/>
          </w:tcPr>
          <w:p w14:paraId="1AB7F600" w14:textId="2C19A71B" w:rsidR="00103CCA" w:rsidRPr="00210951" w:rsidRDefault="00103CCA" w:rsidP="00210951">
            <w:pPr>
              <w:spacing w:line="360" w:lineRule="auto"/>
              <w:rPr>
                <w:rStyle w:val="Strong"/>
                <w:b w:val="0"/>
                <w:bCs w:val="0"/>
              </w:rPr>
            </w:pPr>
            <w:r w:rsidRPr="00210951">
              <w:rPr>
                <w:rStyle w:val="Strong"/>
                <w:b w:val="0"/>
                <w:bCs w:val="0"/>
              </w:rPr>
              <w:t>3 weeks</w:t>
            </w:r>
          </w:p>
        </w:tc>
        <w:tc>
          <w:tcPr>
            <w:tcW w:w="1206" w:type="dxa"/>
            <w:vMerge w:val="restart"/>
          </w:tcPr>
          <w:p w14:paraId="1E651ED1" w14:textId="37C3E2FE" w:rsidR="00103CCA" w:rsidRPr="00210951" w:rsidRDefault="00103CCA" w:rsidP="00210951">
            <w:pPr>
              <w:spacing w:line="360" w:lineRule="auto"/>
              <w:rPr>
                <w:rStyle w:val="Strong"/>
                <w:b w:val="0"/>
                <w:bCs w:val="0"/>
              </w:rPr>
            </w:pPr>
            <w:r w:rsidRPr="00210951">
              <w:rPr>
                <w:rStyle w:val="Strong"/>
                <w:b w:val="0"/>
                <w:bCs w:val="0"/>
              </w:rPr>
              <w:t>26.02.2025</w:t>
            </w:r>
          </w:p>
        </w:tc>
        <w:tc>
          <w:tcPr>
            <w:tcW w:w="1206" w:type="dxa"/>
            <w:vMerge w:val="restart"/>
          </w:tcPr>
          <w:p w14:paraId="285BEFF9" w14:textId="060418A1" w:rsidR="00103CCA" w:rsidRPr="00210951" w:rsidRDefault="00103CCA" w:rsidP="00210951">
            <w:pPr>
              <w:spacing w:line="360" w:lineRule="auto"/>
              <w:rPr>
                <w:rStyle w:val="Strong"/>
                <w:b w:val="0"/>
                <w:bCs w:val="0"/>
              </w:rPr>
            </w:pPr>
            <w:r w:rsidRPr="00210951">
              <w:rPr>
                <w:rStyle w:val="Strong"/>
                <w:b w:val="0"/>
                <w:bCs w:val="0"/>
              </w:rPr>
              <w:t>18.03.2025</w:t>
            </w:r>
          </w:p>
        </w:tc>
      </w:tr>
      <w:tr w:rsidR="00103CCA" w:rsidRPr="00210951" w14:paraId="1F1E82AD" w14:textId="77777777" w:rsidTr="003174FC">
        <w:tc>
          <w:tcPr>
            <w:tcW w:w="1206" w:type="dxa"/>
          </w:tcPr>
          <w:p w14:paraId="12F568FC" w14:textId="2D918149" w:rsidR="00103CCA" w:rsidRPr="00210951" w:rsidRDefault="00103CCA" w:rsidP="00210951">
            <w:pPr>
              <w:spacing w:line="360" w:lineRule="auto"/>
              <w:rPr>
                <w:rStyle w:val="Strong"/>
                <w:b w:val="0"/>
                <w:bCs w:val="0"/>
              </w:rPr>
            </w:pPr>
            <w:r w:rsidRPr="00210951">
              <w:rPr>
                <w:rStyle w:val="Strong"/>
                <w:b w:val="0"/>
                <w:bCs w:val="0"/>
              </w:rPr>
              <w:t>Prototype</w:t>
            </w:r>
          </w:p>
        </w:tc>
        <w:tc>
          <w:tcPr>
            <w:tcW w:w="1614" w:type="dxa"/>
          </w:tcPr>
          <w:p w14:paraId="6BC9404B" w14:textId="6D336638" w:rsidR="00103CCA" w:rsidRPr="00210951" w:rsidRDefault="00103CCA" w:rsidP="00210951">
            <w:pPr>
              <w:spacing w:line="360" w:lineRule="auto"/>
              <w:rPr>
                <w:rStyle w:val="Strong"/>
                <w:b w:val="0"/>
                <w:bCs w:val="0"/>
              </w:rPr>
            </w:pPr>
            <w:r w:rsidRPr="00210951">
              <w:rPr>
                <w:rStyle w:val="Strong"/>
                <w:b w:val="0"/>
                <w:bCs w:val="0"/>
              </w:rPr>
              <w:t>Create prototype</w:t>
            </w:r>
          </w:p>
        </w:tc>
        <w:tc>
          <w:tcPr>
            <w:tcW w:w="2755" w:type="dxa"/>
          </w:tcPr>
          <w:p w14:paraId="45319D84" w14:textId="01367986" w:rsidR="00103CCA" w:rsidRPr="008912B5" w:rsidRDefault="003174FC" w:rsidP="00210951">
            <w:pPr>
              <w:spacing w:line="360" w:lineRule="auto"/>
              <w:rPr>
                <w:rStyle w:val="Strong"/>
                <w:b w:val="0"/>
                <w:bCs w:val="0"/>
              </w:rPr>
            </w:pPr>
            <w:r w:rsidRPr="003174FC">
              <w:t>Playable game where characters can move, attack the opponent, and determine a winner or loser.</w:t>
            </w:r>
          </w:p>
        </w:tc>
        <w:tc>
          <w:tcPr>
            <w:tcW w:w="1098" w:type="dxa"/>
            <w:vMerge/>
          </w:tcPr>
          <w:p w14:paraId="22B478A8" w14:textId="0AAA6000" w:rsidR="00103CCA" w:rsidRPr="00210951" w:rsidRDefault="00103CCA" w:rsidP="00210951">
            <w:pPr>
              <w:spacing w:line="360" w:lineRule="auto"/>
              <w:rPr>
                <w:rStyle w:val="Strong"/>
                <w:b w:val="0"/>
                <w:bCs w:val="0"/>
              </w:rPr>
            </w:pPr>
          </w:p>
        </w:tc>
        <w:tc>
          <w:tcPr>
            <w:tcW w:w="1206" w:type="dxa"/>
            <w:vMerge/>
          </w:tcPr>
          <w:p w14:paraId="00857ECE" w14:textId="77777777" w:rsidR="00103CCA" w:rsidRPr="00210951" w:rsidRDefault="00103CCA" w:rsidP="00210951">
            <w:pPr>
              <w:spacing w:line="360" w:lineRule="auto"/>
              <w:rPr>
                <w:rStyle w:val="Strong"/>
                <w:b w:val="0"/>
                <w:bCs w:val="0"/>
              </w:rPr>
            </w:pPr>
          </w:p>
        </w:tc>
        <w:tc>
          <w:tcPr>
            <w:tcW w:w="1206" w:type="dxa"/>
            <w:vMerge/>
          </w:tcPr>
          <w:p w14:paraId="1C5E5A0A" w14:textId="23C98BC7" w:rsidR="00103CCA" w:rsidRPr="00210951" w:rsidRDefault="00103CCA" w:rsidP="00210951">
            <w:pPr>
              <w:spacing w:line="360" w:lineRule="auto"/>
              <w:rPr>
                <w:rStyle w:val="Strong"/>
                <w:b w:val="0"/>
                <w:bCs w:val="0"/>
              </w:rPr>
            </w:pPr>
          </w:p>
        </w:tc>
      </w:tr>
      <w:tr w:rsidR="00103CCA" w:rsidRPr="00210951" w14:paraId="27CB0520" w14:textId="77777777" w:rsidTr="003174FC">
        <w:tc>
          <w:tcPr>
            <w:tcW w:w="1206" w:type="dxa"/>
          </w:tcPr>
          <w:p w14:paraId="7087E5EF" w14:textId="77777777" w:rsidR="00103CCA" w:rsidRPr="00210951" w:rsidRDefault="00103CCA" w:rsidP="00210951">
            <w:pPr>
              <w:spacing w:line="360" w:lineRule="auto"/>
              <w:rPr>
                <w:rStyle w:val="Strong"/>
                <w:b w:val="0"/>
                <w:bCs w:val="0"/>
              </w:rPr>
            </w:pPr>
            <w:r w:rsidRPr="00210951">
              <w:rPr>
                <w:rStyle w:val="Strong"/>
                <w:b w:val="0"/>
                <w:bCs w:val="0"/>
              </w:rPr>
              <w:t>Production</w:t>
            </w:r>
          </w:p>
        </w:tc>
        <w:tc>
          <w:tcPr>
            <w:tcW w:w="1614" w:type="dxa"/>
          </w:tcPr>
          <w:p w14:paraId="288CFFC8" w14:textId="36B2D58B" w:rsidR="00103CCA" w:rsidRPr="00210951" w:rsidRDefault="00103CCA" w:rsidP="00210951">
            <w:pPr>
              <w:spacing w:line="360" w:lineRule="auto"/>
              <w:rPr>
                <w:rStyle w:val="Strong"/>
                <w:b w:val="0"/>
                <w:bCs w:val="0"/>
              </w:rPr>
            </w:pPr>
            <w:r w:rsidRPr="00210951">
              <w:rPr>
                <w:rStyle w:val="Strong"/>
                <w:b w:val="0"/>
                <w:bCs w:val="0"/>
              </w:rPr>
              <w:t>Create assets</w:t>
            </w:r>
          </w:p>
        </w:tc>
        <w:tc>
          <w:tcPr>
            <w:tcW w:w="2755" w:type="dxa"/>
          </w:tcPr>
          <w:p w14:paraId="6683D702" w14:textId="7E60FE0E" w:rsidR="00103CCA" w:rsidRPr="00210951" w:rsidRDefault="00103CCA" w:rsidP="00210951">
            <w:pPr>
              <w:spacing w:line="360" w:lineRule="auto"/>
              <w:rPr>
                <w:rStyle w:val="Strong"/>
                <w:b w:val="0"/>
                <w:bCs w:val="0"/>
              </w:rPr>
            </w:pPr>
            <w:r w:rsidRPr="00210951">
              <w:rPr>
                <w:rStyle w:val="Strong"/>
                <w:b w:val="0"/>
                <w:bCs w:val="0"/>
              </w:rPr>
              <w:t>Characters, background, UI, level design, sound &amp; music</w:t>
            </w:r>
          </w:p>
        </w:tc>
        <w:tc>
          <w:tcPr>
            <w:tcW w:w="1098" w:type="dxa"/>
            <w:vMerge w:val="restart"/>
          </w:tcPr>
          <w:p w14:paraId="443D5C2B" w14:textId="70FE699B" w:rsidR="00103CCA" w:rsidRPr="00210951" w:rsidRDefault="00103CCA" w:rsidP="00210951">
            <w:pPr>
              <w:spacing w:line="360" w:lineRule="auto"/>
              <w:rPr>
                <w:rStyle w:val="Strong"/>
                <w:b w:val="0"/>
                <w:bCs w:val="0"/>
              </w:rPr>
            </w:pPr>
            <w:r w:rsidRPr="00210951">
              <w:rPr>
                <w:rStyle w:val="Strong"/>
                <w:b w:val="0"/>
                <w:bCs w:val="0"/>
              </w:rPr>
              <w:t>8 weeks</w:t>
            </w:r>
          </w:p>
        </w:tc>
        <w:tc>
          <w:tcPr>
            <w:tcW w:w="1206" w:type="dxa"/>
            <w:vMerge w:val="restart"/>
          </w:tcPr>
          <w:p w14:paraId="0105C686" w14:textId="78DDDA4F" w:rsidR="00103CCA" w:rsidRPr="00210951" w:rsidRDefault="00103CCA" w:rsidP="00210951">
            <w:pPr>
              <w:spacing w:line="360" w:lineRule="auto"/>
              <w:rPr>
                <w:rStyle w:val="Strong"/>
                <w:b w:val="0"/>
                <w:bCs w:val="0"/>
              </w:rPr>
            </w:pPr>
            <w:r w:rsidRPr="00210951">
              <w:rPr>
                <w:rStyle w:val="Strong"/>
                <w:b w:val="0"/>
                <w:bCs w:val="0"/>
              </w:rPr>
              <w:t>19.03.2025</w:t>
            </w:r>
          </w:p>
        </w:tc>
        <w:tc>
          <w:tcPr>
            <w:tcW w:w="1206" w:type="dxa"/>
            <w:vMerge w:val="restart"/>
          </w:tcPr>
          <w:p w14:paraId="559DC18B" w14:textId="04E46C59" w:rsidR="00103CCA" w:rsidRPr="00210951" w:rsidRDefault="00103CCA" w:rsidP="00210951">
            <w:pPr>
              <w:spacing w:line="360" w:lineRule="auto"/>
              <w:rPr>
                <w:rStyle w:val="Strong"/>
                <w:b w:val="0"/>
                <w:bCs w:val="0"/>
              </w:rPr>
            </w:pPr>
            <w:r w:rsidRPr="00210951">
              <w:rPr>
                <w:rStyle w:val="Strong"/>
                <w:b w:val="0"/>
                <w:bCs w:val="0"/>
              </w:rPr>
              <w:t>22.04.2025</w:t>
            </w:r>
          </w:p>
        </w:tc>
      </w:tr>
      <w:tr w:rsidR="00103CCA" w:rsidRPr="00210951" w14:paraId="609EC883" w14:textId="77777777" w:rsidTr="003174FC">
        <w:tc>
          <w:tcPr>
            <w:tcW w:w="1206" w:type="dxa"/>
          </w:tcPr>
          <w:p w14:paraId="4A1DCCD4" w14:textId="5E98C408" w:rsidR="00103CCA" w:rsidRPr="00210951" w:rsidRDefault="00103CCA" w:rsidP="00210951">
            <w:pPr>
              <w:spacing w:line="360" w:lineRule="auto"/>
              <w:rPr>
                <w:rStyle w:val="Strong"/>
                <w:b w:val="0"/>
                <w:bCs w:val="0"/>
              </w:rPr>
            </w:pPr>
            <w:r w:rsidRPr="00210951">
              <w:rPr>
                <w:rStyle w:val="Strong"/>
                <w:b w:val="0"/>
                <w:bCs w:val="0"/>
              </w:rPr>
              <w:t>Alpha</w:t>
            </w:r>
          </w:p>
        </w:tc>
        <w:tc>
          <w:tcPr>
            <w:tcW w:w="1614" w:type="dxa"/>
          </w:tcPr>
          <w:p w14:paraId="7447C2F2" w14:textId="1E18BA28" w:rsidR="00103CCA" w:rsidRPr="00210951" w:rsidRDefault="00103CCA" w:rsidP="00210951">
            <w:pPr>
              <w:spacing w:line="360" w:lineRule="auto"/>
              <w:rPr>
                <w:rStyle w:val="Strong"/>
                <w:b w:val="0"/>
                <w:bCs w:val="0"/>
              </w:rPr>
            </w:pPr>
            <w:r w:rsidRPr="00210951">
              <w:rPr>
                <w:rStyle w:val="Strong"/>
                <w:b w:val="0"/>
                <w:bCs w:val="0"/>
              </w:rPr>
              <w:t>Alpha testing &amp; bug fixing</w:t>
            </w:r>
          </w:p>
        </w:tc>
        <w:tc>
          <w:tcPr>
            <w:tcW w:w="2755" w:type="dxa"/>
          </w:tcPr>
          <w:p w14:paraId="249486BF" w14:textId="0ADE3061" w:rsidR="00103CCA" w:rsidRPr="00210951" w:rsidRDefault="00103CCA" w:rsidP="00210951">
            <w:pPr>
              <w:spacing w:line="360" w:lineRule="auto"/>
              <w:rPr>
                <w:rStyle w:val="Strong"/>
                <w:b w:val="0"/>
                <w:bCs w:val="0"/>
              </w:rPr>
            </w:pPr>
            <w:r w:rsidRPr="00210951">
              <w:rPr>
                <w:rStyle w:val="Strong"/>
                <w:b w:val="0"/>
                <w:bCs w:val="0"/>
              </w:rPr>
              <w:t>Feature complete</w:t>
            </w:r>
          </w:p>
        </w:tc>
        <w:tc>
          <w:tcPr>
            <w:tcW w:w="1098" w:type="dxa"/>
            <w:vMerge/>
          </w:tcPr>
          <w:p w14:paraId="000EA744" w14:textId="6ADC6827" w:rsidR="00103CCA" w:rsidRPr="00210951" w:rsidRDefault="00103CCA" w:rsidP="00210951">
            <w:pPr>
              <w:spacing w:line="360" w:lineRule="auto"/>
              <w:rPr>
                <w:rStyle w:val="Strong"/>
                <w:b w:val="0"/>
                <w:bCs w:val="0"/>
              </w:rPr>
            </w:pPr>
          </w:p>
        </w:tc>
        <w:tc>
          <w:tcPr>
            <w:tcW w:w="1206" w:type="dxa"/>
            <w:vMerge/>
          </w:tcPr>
          <w:p w14:paraId="4D339E2A" w14:textId="77777777" w:rsidR="00103CCA" w:rsidRPr="00210951" w:rsidRDefault="00103CCA" w:rsidP="00210951">
            <w:pPr>
              <w:spacing w:line="360" w:lineRule="auto"/>
              <w:rPr>
                <w:rStyle w:val="Strong"/>
                <w:b w:val="0"/>
                <w:bCs w:val="0"/>
              </w:rPr>
            </w:pPr>
          </w:p>
        </w:tc>
        <w:tc>
          <w:tcPr>
            <w:tcW w:w="1206" w:type="dxa"/>
            <w:vMerge/>
          </w:tcPr>
          <w:p w14:paraId="50478F85" w14:textId="7B123767" w:rsidR="00103CCA" w:rsidRPr="00210951" w:rsidRDefault="00103CCA" w:rsidP="00210951">
            <w:pPr>
              <w:spacing w:line="360" w:lineRule="auto"/>
              <w:rPr>
                <w:rStyle w:val="Strong"/>
                <w:b w:val="0"/>
                <w:bCs w:val="0"/>
              </w:rPr>
            </w:pPr>
          </w:p>
        </w:tc>
      </w:tr>
      <w:tr w:rsidR="006634C8" w:rsidRPr="00210951" w14:paraId="242C17E9" w14:textId="77777777" w:rsidTr="003174FC">
        <w:tc>
          <w:tcPr>
            <w:tcW w:w="1206" w:type="dxa"/>
          </w:tcPr>
          <w:p w14:paraId="3290756B" w14:textId="5B3320BF" w:rsidR="00F36735" w:rsidRPr="00210951" w:rsidRDefault="00F36735" w:rsidP="00210951">
            <w:pPr>
              <w:spacing w:line="360" w:lineRule="auto"/>
              <w:rPr>
                <w:rStyle w:val="Strong"/>
                <w:b w:val="0"/>
                <w:bCs w:val="0"/>
              </w:rPr>
            </w:pPr>
            <w:r w:rsidRPr="00210951">
              <w:rPr>
                <w:rStyle w:val="Strong"/>
                <w:b w:val="0"/>
                <w:bCs w:val="0"/>
              </w:rPr>
              <w:t>Beta</w:t>
            </w:r>
          </w:p>
        </w:tc>
        <w:tc>
          <w:tcPr>
            <w:tcW w:w="1614" w:type="dxa"/>
          </w:tcPr>
          <w:p w14:paraId="6AF546B6" w14:textId="26E58E43" w:rsidR="00F36735" w:rsidRPr="00210951" w:rsidRDefault="00F36735" w:rsidP="00210951">
            <w:pPr>
              <w:spacing w:line="360" w:lineRule="auto"/>
              <w:rPr>
                <w:rStyle w:val="Strong"/>
                <w:b w:val="0"/>
                <w:bCs w:val="0"/>
              </w:rPr>
            </w:pPr>
            <w:r w:rsidRPr="00210951">
              <w:rPr>
                <w:rStyle w:val="Strong"/>
                <w:b w:val="0"/>
                <w:bCs w:val="0"/>
              </w:rPr>
              <w:t>Balancing</w:t>
            </w:r>
          </w:p>
        </w:tc>
        <w:tc>
          <w:tcPr>
            <w:tcW w:w="2755" w:type="dxa"/>
          </w:tcPr>
          <w:p w14:paraId="78BF03B9" w14:textId="00170F76" w:rsidR="00F36735" w:rsidRPr="00210951" w:rsidRDefault="00F36735" w:rsidP="00210951">
            <w:pPr>
              <w:spacing w:line="360" w:lineRule="auto"/>
              <w:rPr>
                <w:rStyle w:val="Strong"/>
                <w:b w:val="0"/>
                <w:bCs w:val="0"/>
              </w:rPr>
            </w:pPr>
            <w:r w:rsidRPr="00210951">
              <w:rPr>
                <w:rStyle w:val="Strong"/>
                <w:b w:val="0"/>
                <w:bCs w:val="0"/>
              </w:rPr>
              <w:t>Content complete</w:t>
            </w:r>
          </w:p>
        </w:tc>
        <w:tc>
          <w:tcPr>
            <w:tcW w:w="1098" w:type="dxa"/>
          </w:tcPr>
          <w:p w14:paraId="5EA6A0D6" w14:textId="1819DA94" w:rsidR="00F36735" w:rsidRPr="00210951" w:rsidRDefault="00103CCA" w:rsidP="00210951">
            <w:pPr>
              <w:spacing w:line="360" w:lineRule="auto"/>
              <w:rPr>
                <w:rStyle w:val="Strong"/>
                <w:b w:val="0"/>
                <w:bCs w:val="0"/>
              </w:rPr>
            </w:pPr>
            <w:r w:rsidRPr="00210951">
              <w:rPr>
                <w:rStyle w:val="Strong"/>
                <w:b w:val="0"/>
                <w:bCs w:val="0"/>
              </w:rPr>
              <w:t>4 weeks</w:t>
            </w:r>
          </w:p>
        </w:tc>
        <w:tc>
          <w:tcPr>
            <w:tcW w:w="1206" w:type="dxa"/>
          </w:tcPr>
          <w:p w14:paraId="39752129" w14:textId="227D5211" w:rsidR="00F36735" w:rsidRPr="00210951" w:rsidRDefault="006634C8" w:rsidP="00210951">
            <w:pPr>
              <w:spacing w:line="360" w:lineRule="auto"/>
              <w:rPr>
                <w:rStyle w:val="Strong"/>
                <w:b w:val="0"/>
                <w:bCs w:val="0"/>
              </w:rPr>
            </w:pPr>
            <w:r w:rsidRPr="00210951">
              <w:rPr>
                <w:rStyle w:val="Strong"/>
                <w:b w:val="0"/>
                <w:bCs w:val="0"/>
              </w:rPr>
              <w:t>23.04.2025</w:t>
            </w:r>
          </w:p>
        </w:tc>
        <w:tc>
          <w:tcPr>
            <w:tcW w:w="1206" w:type="dxa"/>
          </w:tcPr>
          <w:p w14:paraId="5D85FF8E" w14:textId="1D72EE88" w:rsidR="00F36735" w:rsidRPr="00210951" w:rsidRDefault="006634C8" w:rsidP="00210951">
            <w:pPr>
              <w:spacing w:line="360" w:lineRule="auto"/>
              <w:rPr>
                <w:rStyle w:val="Strong"/>
                <w:b w:val="0"/>
                <w:bCs w:val="0"/>
              </w:rPr>
            </w:pPr>
            <w:r w:rsidRPr="00210951">
              <w:rPr>
                <w:rStyle w:val="Strong"/>
                <w:b w:val="0"/>
                <w:bCs w:val="0"/>
              </w:rPr>
              <w:t>20.05.2025</w:t>
            </w:r>
          </w:p>
        </w:tc>
      </w:tr>
      <w:tr w:rsidR="006634C8" w:rsidRPr="00210951" w14:paraId="04DF9BB9" w14:textId="77777777" w:rsidTr="003174FC">
        <w:tc>
          <w:tcPr>
            <w:tcW w:w="1206" w:type="dxa"/>
          </w:tcPr>
          <w:p w14:paraId="4A9E009D" w14:textId="77777777" w:rsidR="00F36735" w:rsidRPr="00210951" w:rsidRDefault="00F36735" w:rsidP="00210951">
            <w:pPr>
              <w:spacing w:line="360" w:lineRule="auto"/>
              <w:rPr>
                <w:rStyle w:val="Strong"/>
                <w:b w:val="0"/>
                <w:bCs w:val="0"/>
              </w:rPr>
            </w:pPr>
            <w:r w:rsidRPr="00210951">
              <w:rPr>
                <w:rStyle w:val="Strong"/>
                <w:b w:val="0"/>
                <w:bCs w:val="0"/>
              </w:rPr>
              <w:t>Launch</w:t>
            </w:r>
          </w:p>
        </w:tc>
        <w:tc>
          <w:tcPr>
            <w:tcW w:w="1614" w:type="dxa"/>
          </w:tcPr>
          <w:p w14:paraId="2A8A5F01" w14:textId="77777777" w:rsidR="00F36735" w:rsidRPr="00210951" w:rsidRDefault="00F36735" w:rsidP="00210951">
            <w:pPr>
              <w:spacing w:line="360" w:lineRule="auto"/>
              <w:rPr>
                <w:rStyle w:val="Strong"/>
                <w:b w:val="0"/>
                <w:bCs w:val="0"/>
              </w:rPr>
            </w:pPr>
            <w:r w:rsidRPr="00210951">
              <w:rPr>
                <w:rStyle w:val="Strong"/>
                <w:b w:val="0"/>
                <w:bCs w:val="0"/>
              </w:rPr>
              <w:t>Final polish</w:t>
            </w:r>
          </w:p>
        </w:tc>
        <w:tc>
          <w:tcPr>
            <w:tcW w:w="2755" w:type="dxa"/>
          </w:tcPr>
          <w:p w14:paraId="15FE0D57" w14:textId="77777777" w:rsidR="00F36735" w:rsidRPr="00210951" w:rsidRDefault="00F36735" w:rsidP="00210951">
            <w:pPr>
              <w:spacing w:line="360" w:lineRule="auto"/>
              <w:rPr>
                <w:rStyle w:val="Strong"/>
                <w:b w:val="0"/>
                <w:bCs w:val="0"/>
              </w:rPr>
            </w:pPr>
          </w:p>
        </w:tc>
        <w:tc>
          <w:tcPr>
            <w:tcW w:w="1098" w:type="dxa"/>
          </w:tcPr>
          <w:p w14:paraId="196B6648" w14:textId="018B5DB1" w:rsidR="00F36735" w:rsidRPr="00210951" w:rsidRDefault="00103CCA" w:rsidP="00210951">
            <w:pPr>
              <w:spacing w:line="360" w:lineRule="auto"/>
              <w:rPr>
                <w:rStyle w:val="Strong"/>
                <w:b w:val="0"/>
                <w:bCs w:val="0"/>
              </w:rPr>
            </w:pPr>
            <w:r w:rsidRPr="00210951">
              <w:rPr>
                <w:rStyle w:val="Strong"/>
                <w:b w:val="0"/>
                <w:bCs w:val="0"/>
              </w:rPr>
              <w:t>2 weeks</w:t>
            </w:r>
          </w:p>
        </w:tc>
        <w:tc>
          <w:tcPr>
            <w:tcW w:w="1206" w:type="dxa"/>
          </w:tcPr>
          <w:p w14:paraId="483FA57B" w14:textId="3E8D6407" w:rsidR="00F36735" w:rsidRPr="00210951" w:rsidRDefault="006634C8" w:rsidP="00210951">
            <w:pPr>
              <w:spacing w:line="360" w:lineRule="auto"/>
              <w:rPr>
                <w:rStyle w:val="Strong"/>
                <w:b w:val="0"/>
                <w:bCs w:val="0"/>
              </w:rPr>
            </w:pPr>
            <w:r w:rsidRPr="00210951">
              <w:rPr>
                <w:rStyle w:val="Strong"/>
                <w:b w:val="0"/>
                <w:bCs w:val="0"/>
              </w:rPr>
              <w:t>21.05.2025</w:t>
            </w:r>
          </w:p>
        </w:tc>
        <w:tc>
          <w:tcPr>
            <w:tcW w:w="1206" w:type="dxa"/>
          </w:tcPr>
          <w:p w14:paraId="4CBC4AE8" w14:textId="16E2B309" w:rsidR="00F36735" w:rsidRPr="00210951" w:rsidRDefault="006634C8" w:rsidP="00210951">
            <w:pPr>
              <w:spacing w:line="360" w:lineRule="auto"/>
              <w:rPr>
                <w:rStyle w:val="Strong"/>
                <w:b w:val="0"/>
                <w:bCs w:val="0"/>
              </w:rPr>
            </w:pPr>
            <w:r w:rsidRPr="00210951">
              <w:rPr>
                <w:rStyle w:val="Strong"/>
                <w:b w:val="0"/>
                <w:bCs w:val="0"/>
              </w:rPr>
              <w:t>04.06.2025</w:t>
            </w:r>
          </w:p>
        </w:tc>
      </w:tr>
    </w:tbl>
    <w:p w14:paraId="38BDB658" w14:textId="77777777" w:rsidR="00AA74F1" w:rsidRPr="00210951" w:rsidRDefault="00AA74F1" w:rsidP="00210951">
      <w:pPr>
        <w:spacing w:line="360" w:lineRule="auto"/>
        <w:rPr>
          <w:rStyle w:val="Strong"/>
          <w:b w:val="0"/>
          <w:bCs w:val="0"/>
        </w:rPr>
      </w:pPr>
    </w:p>
    <w:p w14:paraId="48D44BBA" w14:textId="7573023D" w:rsidR="005816D6" w:rsidRPr="00210951" w:rsidRDefault="005C2C4C" w:rsidP="00210951">
      <w:pPr>
        <w:pStyle w:val="Heading2"/>
        <w:spacing w:line="360" w:lineRule="auto"/>
        <w:rPr>
          <w:rStyle w:val="Strong"/>
          <w:b w:val="0"/>
          <w:bCs w:val="0"/>
        </w:rPr>
      </w:pPr>
      <w:r w:rsidRPr="00210951">
        <w:rPr>
          <w:rStyle w:val="Strong"/>
          <w:b w:val="0"/>
          <w:bCs w:val="0"/>
        </w:rPr>
        <w:lastRenderedPageBreak/>
        <w:t>Game g</w:t>
      </w:r>
      <w:r w:rsidR="007729E6" w:rsidRPr="00210951">
        <w:rPr>
          <w:rStyle w:val="Strong"/>
          <w:b w:val="0"/>
          <w:bCs w:val="0"/>
        </w:rPr>
        <w:t>enre</w:t>
      </w:r>
      <w:r w:rsidRPr="00210951">
        <w:rPr>
          <w:rStyle w:val="Strong"/>
          <w:b w:val="0"/>
          <w:bCs w:val="0"/>
        </w:rPr>
        <w:t xml:space="preserve"> </w:t>
      </w:r>
      <w:r w:rsidR="003E2F83" w:rsidRPr="00210951">
        <w:rPr>
          <w:rStyle w:val="Strong"/>
          <w:b w:val="0"/>
          <w:bCs w:val="0"/>
        </w:rPr>
        <w:t>and theme</w:t>
      </w:r>
      <w:r w:rsidR="005816D6" w:rsidRPr="00210951">
        <w:rPr>
          <w:rStyle w:val="Strong"/>
          <w:b w:val="0"/>
          <w:bCs w:val="0"/>
        </w:rPr>
        <w:t xml:space="preserve"> </w:t>
      </w:r>
    </w:p>
    <w:p w14:paraId="5B7D73A8" w14:textId="4DCAE5A5" w:rsidR="00210951" w:rsidRDefault="00210951" w:rsidP="00210951">
      <w:pPr>
        <w:spacing w:line="360" w:lineRule="auto"/>
      </w:pPr>
      <w:r w:rsidRPr="00210951">
        <w:t>Myth</w:t>
      </w:r>
      <w:r w:rsidR="003174FC">
        <w:t>o</w:t>
      </w:r>
      <w:r w:rsidRPr="00210951">
        <w:t>s grant is a fast-paced, 1v1 fighting game that blends dynamic platforming with strategic sword combat.</w:t>
      </w:r>
      <w:r>
        <w:t xml:space="preserve"> The theme is inspired by an academic setting mixed with mythological stories</w:t>
      </w:r>
      <w:r w:rsidR="003174FC">
        <w:t xml:space="preserve">. </w:t>
      </w:r>
      <w:r w:rsidR="003174FC" w:rsidRPr="003174FC">
        <w:t>The stages and music will reflect this theme, blending modern and ancient aesthetics. The soundtrack will combine traditional instruments with electronic beats.</w:t>
      </w:r>
    </w:p>
    <w:p w14:paraId="79999449" w14:textId="77777777" w:rsidR="0038691B" w:rsidRPr="00210951" w:rsidRDefault="0038691B" w:rsidP="00210951">
      <w:pPr>
        <w:spacing w:line="360" w:lineRule="auto"/>
        <w:rPr>
          <w:rStyle w:val="Strong"/>
          <w:b w:val="0"/>
          <w:bCs w:val="0"/>
        </w:rPr>
      </w:pPr>
    </w:p>
    <w:p w14:paraId="642DD148" w14:textId="785C4E4B" w:rsidR="003E2F83" w:rsidRPr="00210951" w:rsidRDefault="007729E6" w:rsidP="00210951">
      <w:pPr>
        <w:pStyle w:val="Heading2"/>
        <w:spacing w:line="360" w:lineRule="auto"/>
        <w:rPr>
          <w:rStyle w:val="Strong"/>
          <w:b w:val="0"/>
          <w:bCs w:val="0"/>
        </w:rPr>
      </w:pPr>
      <w:r w:rsidRPr="00210951">
        <w:rPr>
          <w:rStyle w:val="Strong"/>
          <w:b w:val="0"/>
          <w:bCs w:val="0"/>
        </w:rPr>
        <w:t>Game Mechanics</w:t>
      </w:r>
      <w:r w:rsidR="004F4A37" w:rsidRPr="00210951">
        <w:rPr>
          <w:rStyle w:val="Strong"/>
          <w:b w:val="0"/>
          <w:bCs w:val="0"/>
        </w:rPr>
        <w:t>,</w:t>
      </w:r>
      <w:r w:rsidR="005C2C4C" w:rsidRPr="00210951">
        <w:rPr>
          <w:rStyle w:val="Strong"/>
          <w:b w:val="0"/>
          <w:bCs w:val="0"/>
        </w:rPr>
        <w:t xml:space="preserve"> </w:t>
      </w:r>
      <w:r w:rsidR="003E2F83" w:rsidRPr="00210951">
        <w:rPr>
          <w:rStyle w:val="Strong"/>
          <w:b w:val="0"/>
          <w:bCs w:val="0"/>
        </w:rPr>
        <w:t>player goal</w:t>
      </w:r>
      <w:r w:rsidR="004F4A37" w:rsidRPr="00210951">
        <w:rPr>
          <w:rStyle w:val="Strong"/>
          <w:b w:val="0"/>
          <w:bCs w:val="0"/>
        </w:rPr>
        <w:t>, features</w:t>
      </w:r>
    </w:p>
    <w:p w14:paraId="1D664DDC" w14:textId="15BBDD14" w:rsidR="00791A3A" w:rsidRPr="00210951" w:rsidRDefault="003174FC" w:rsidP="00210951">
      <w:pPr>
        <w:spacing w:line="360" w:lineRule="auto"/>
        <w:rPr>
          <w:rStyle w:val="Strong"/>
          <w:b w:val="0"/>
          <w:bCs w:val="0"/>
        </w:rPr>
      </w:pPr>
      <w:r w:rsidRPr="003174FC">
        <w:t>Players control characters who can move, jump, and dash around the screen while wielding large (proportionally sized) swords to attack their opponent</w:t>
      </w:r>
      <w:r w:rsidR="0085324F" w:rsidRPr="00210951">
        <w:t xml:space="preserve">. </w:t>
      </w:r>
      <w:r w:rsidRPr="003174FC">
        <w:t>Each player has a health bar; when it is depleted, they lose the game.</w:t>
      </w:r>
      <w:r>
        <w:t xml:space="preserve"> </w:t>
      </w:r>
      <w:r w:rsidR="0085324F" w:rsidRPr="00210951">
        <w:t>The goal of each player is to deplete the opponent’s health before their own. The swords will be able to slash (rotation), stab (direct attack) and parry (timed swing or button push). Each sword user will also have a special ability that affects how they approach their opponent. The abilities are mostly statistical through buffs or debuffs. Each character will therefore have different attack, movement and defensive stats.</w:t>
      </w:r>
      <w:r w:rsidR="008912B5">
        <w:t xml:space="preserve"> </w:t>
      </w:r>
      <w:r w:rsidRPr="003174FC">
        <w:t>Examples of abilities include slowing the opponent on a successful hit, extending the duration of a hitbox, and healing upon attacking an opponent.</w:t>
      </w:r>
      <w:r>
        <w:t xml:space="preserve"> </w:t>
      </w:r>
      <w:r w:rsidRPr="003174FC">
        <w:t>The game will feature local multiplayer, requiring players to either share a keyboard (using separate key bindings) or use an external controller</w:t>
      </w:r>
      <w:r>
        <w:t>.</w:t>
      </w:r>
    </w:p>
    <w:p w14:paraId="4218673E" w14:textId="77777777" w:rsidR="00AA74F1" w:rsidRPr="00210951" w:rsidRDefault="00AA74F1" w:rsidP="00210951">
      <w:pPr>
        <w:spacing w:line="360" w:lineRule="auto"/>
        <w:rPr>
          <w:rStyle w:val="Strong"/>
          <w:b w:val="0"/>
          <w:bCs w:val="0"/>
        </w:rPr>
      </w:pPr>
    </w:p>
    <w:p w14:paraId="4CE77B1B" w14:textId="14217FBA" w:rsidR="003E2F83" w:rsidRPr="00210951" w:rsidRDefault="003E2F83" w:rsidP="00210951">
      <w:pPr>
        <w:pStyle w:val="Heading2"/>
        <w:spacing w:line="360" w:lineRule="auto"/>
        <w:rPr>
          <w:rStyle w:val="Strong"/>
          <w:b w:val="0"/>
          <w:bCs w:val="0"/>
        </w:rPr>
      </w:pPr>
      <w:r w:rsidRPr="00210951">
        <w:rPr>
          <w:rStyle w:val="Strong"/>
          <w:b w:val="0"/>
          <w:bCs w:val="0"/>
        </w:rPr>
        <w:t>Key technical elements</w:t>
      </w:r>
    </w:p>
    <w:p w14:paraId="5F7C3204" w14:textId="6A8BF81E" w:rsidR="005816D6" w:rsidRDefault="003174FC" w:rsidP="00210951">
      <w:pPr>
        <w:spacing w:line="360" w:lineRule="auto"/>
      </w:pPr>
      <w:r w:rsidRPr="003174FC">
        <w:t>The game will be programmed in Godot v4.3, with art, sound, and music either AI-generated or sourced from online assets.</w:t>
      </w:r>
    </w:p>
    <w:p w14:paraId="0FB3AD14" w14:textId="77777777" w:rsidR="003174FC" w:rsidRPr="00210951" w:rsidRDefault="003174FC" w:rsidP="00210951">
      <w:pPr>
        <w:spacing w:line="360" w:lineRule="auto"/>
        <w:rPr>
          <w:rStyle w:val="Strong"/>
          <w:b w:val="0"/>
          <w:bCs w:val="0"/>
        </w:rPr>
      </w:pPr>
    </w:p>
    <w:p w14:paraId="59BEFA7F" w14:textId="77777777" w:rsidR="007729E6" w:rsidRPr="00210951" w:rsidRDefault="007729E6" w:rsidP="00210951">
      <w:pPr>
        <w:pStyle w:val="Heading2"/>
        <w:spacing w:line="360" w:lineRule="auto"/>
        <w:rPr>
          <w:rStyle w:val="Strong"/>
          <w:b w:val="0"/>
          <w:bCs w:val="0"/>
        </w:rPr>
      </w:pPr>
      <w:r w:rsidRPr="00210951">
        <w:rPr>
          <w:rStyle w:val="Strong"/>
          <w:b w:val="0"/>
          <w:bCs w:val="0"/>
        </w:rPr>
        <w:t>Art style</w:t>
      </w:r>
    </w:p>
    <w:p w14:paraId="38616DA8" w14:textId="0160BC53" w:rsidR="007729E6" w:rsidRDefault="003174FC" w:rsidP="00210951">
      <w:pPr>
        <w:spacing w:line="360" w:lineRule="auto"/>
        <w:rPr>
          <w:noProof/>
        </w:rPr>
      </w:pPr>
      <w:r w:rsidRPr="003174FC">
        <w:t xml:space="preserve">The game features a cartoonish art style. Characters have a distinctively limbless design, with their head, hands, and feet invisibly linked to their torso (inspired by </w:t>
      </w:r>
      <w:r w:rsidRPr="003174FC">
        <w:rPr>
          <w:i/>
          <w:iCs/>
        </w:rPr>
        <w:t>Rayman</w:t>
      </w:r>
      <w:r w:rsidRPr="003174FC">
        <w:t>)</w:t>
      </w:r>
      <w:r>
        <w:t xml:space="preserve">. </w:t>
      </w:r>
      <w:r w:rsidRPr="003174FC">
        <w:t>This design influences their movement and interactions with opponents' swords</w:t>
      </w:r>
      <w:r>
        <w:t>.</w:t>
      </w:r>
      <w:r w:rsidR="00190464" w:rsidRPr="00210951">
        <w:t xml:space="preserve"> </w:t>
      </w:r>
      <w:r w:rsidR="00CE7BD2" w:rsidRPr="00210951">
        <w:t>Attire is inspired by the nationality of the sword each character uses</w:t>
      </w:r>
      <w:r w:rsidR="0038691B">
        <w:t xml:space="preserve">. </w:t>
      </w:r>
      <w:r w:rsidR="0038691B" w:rsidRPr="0038691B">
        <w:t>Stages—including backgrounds, walls, and platforms—are inspired by academic settings such as libraries, science labs, courtyards, cafeterias, PC labs, and auditoriums.</w:t>
      </w:r>
      <w:r w:rsidR="007729E6" w:rsidRPr="00210951">
        <w:rPr>
          <w:noProof/>
        </w:rPr>
        <w:t xml:space="preserve">  </w:t>
      </w:r>
    </w:p>
    <w:p w14:paraId="71AB6B7F" w14:textId="77777777" w:rsidR="0038691B" w:rsidRPr="00210951" w:rsidRDefault="0038691B" w:rsidP="00210951">
      <w:pPr>
        <w:spacing w:line="360" w:lineRule="auto"/>
        <w:rPr>
          <w:rStyle w:val="Strong"/>
          <w:b w:val="0"/>
          <w:bCs w:val="0"/>
          <w:color w:val="365F91" w:themeColor="accent1" w:themeShade="BF"/>
        </w:rPr>
      </w:pPr>
    </w:p>
    <w:p w14:paraId="3FAB582C" w14:textId="77777777" w:rsidR="0038691B" w:rsidRDefault="0038691B" w:rsidP="00210951">
      <w:pPr>
        <w:pStyle w:val="Heading2"/>
        <w:spacing w:line="360" w:lineRule="auto"/>
        <w:rPr>
          <w:rStyle w:val="Strong"/>
          <w:b w:val="0"/>
          <w:bCs w:val="0"/>
        </w:rPr>
      </w:pPr>
    </w:p>
    <w:p w14:paraId="0CB8A498" w14:textId="2929B256" w:rsidR="007729E6" w:rsidRPr="00210951" w:rsidRDefault="007729E6" w:rsidP="00210951">
      <w:pPr>
        <w:pStyle w:val="Heading2"/>
        <w:spacing w:line="360" w:lineRule="auto"/>
        <w:rPr>
          <w:rStyle w:val="Strong"/>
          <w:b w:val="0"/>
          <w:bCs w:val="0"/>
        </w:rPr>
      </w:pPr>
      <w:r w:rsidRPr="00210951">
        <w:rPr>
          <w:rStyle w:val="Strong"/>
          <w:b w:val="0"/>
          <w:bCs w:val="0"/>
        </w:rPr>
        <w:t>Story (World/Environment/Characters)</w:t>
      </w:r>
      <w:r w:rsidR="005C2C4C" w:rsidRPr="00210951">
        <w:rPr>
          <w:rStyle w:val="Strong"/>
          <w:b w:val="0"/>
          <w:bCs w:val="0"/>
        </w:rPr>
        <w:t xml:space="preserve"> </w:t>
      </w:r>
    </w:p>
    <w:p w14:paraId="1B7A4B52" w14:textId="07C00B09" w:rsidR="0085324F" w:rsidRPr="00210951" w:rsidRDefault="0085324F" w:rsidP="00210951">
      <w:pPr>
        <w:spacing w:line="360" w:lineRule="auto"/>
      </w:pPr>
      <w:r w:rsidRPr="00210951">
        <w:t>Players take control of characters armed with legendary sword relics, each imbued with unique abilities that reflect their historical significance</w:t>
      </w:r>
      <w:r w:rsidR="003A22D4" w:rsidRPr="00210951">
        <w:t>.</w:t>
      </w:r>
    </w:p>
    <w:p w14:paraId="417BC038" w14:textId="7CE17E22" w:rsidR="00855338" w:rsidRPr="00210951" w:rsidRDefault="003A22D4" w:rsidP="00210951">
      <w:pPr>
        <w:spacing w:line="360" w:lineRule="auto"/>
        <w:rPr>
          <w:rStyle w:val="Strong"/>
          <w:b w:val="0"/>
          <w:bCs w:val="0"/>
        </w:rPr>
      </w:pPr>
      <w:r w:rsidRPr="00210951">
        <w:rPr>
          <w:rStyle w:val="Strong"/>
          <w:b w:val="0"/>
          <w:bCs w:val="0"/>
        </w:rPr>
        <w:t xml:space="preserve">Story: </w:t>
      </w:r>
      <w:r w:rsidR="00855338" w:rsidRPr="00210951">
        <w:rPr>
          <w:rStyle w:val="Strong"/>
          <w:b w:val="0"/>
          <w:bCs w:val="0"/>
        </w:rPr>
        <w:t xml:space="preserve">Historians reach an impasse over which ancient myth merits further research—and when scholarly debate falls short, there’s only one way to settle it. In a one-off, high-stakes tournament, rival historians armed with legendary sword relics </w:t>
      </w:r>
      <w:r w:rsidR="00377917" w:rsidRPr="00210951">
        <w:rPr>
          <w:rStyle w:val="Strong"/>
          <w:b w:val="0"/>
          <w:bCs w:val="0"/>
        </w:rPr>
        <w:t>duel for supremacy. The winner’s field of study secures the coveted grant money, ensuring their myth will be explored, and celebrated.</w:t>
      </w:r>
    </w:p>
    <w:p w14:paraId="030F6EBB" w14:textId="00612088" w:rsidR="00347904" w:rsidRPr="00210951" w:rsidRDefault="0038691B" w:rsidP="00210951">
      <w:pPr>
        <w:spacing w:line="360" w:lineRule="auto"/>
      </w:pPr>
      <w:r w:rsidRPr="0038691B">
        <w:t>Environment: The arenas blend classical academia with mythic battlegrounds, ranging from ancient temples and historic cities to various rooms across a modern campus</w:t>
      </w:r>
      <w:r w:rsidR="00DE00E9" w:rsidRPr="00210951">
        <w:t xml:space="preserve">. </w:t>
      </w:r>
    </w:p>
    <w:p w14:paraId="67BCBC45" w14:textId="0A9694EC" w:rsidR="005C2C4C" w:rsidRDefault="00347904" w:rsidP="00210951">
      <w:pPr>
        <w:spacing w:line="360" w:lineRule="auto"/>
      </w:pPr>
      <w:r w:rsidRPr="00210951">
        <w:t xml:space="preserve">Character: </w:t>
      </w:r>
      <w:r w:rsidR="000745D2" w:rsidRPr="00210951">
        <w:t>Each character represents a different mythos, bringing their own research, pride, and unique sword-fighting techniques into battle.</w:t>
      </w:r>
    </w:p>
    <w:p w14:paraId="4911A66B" w14:textId="77777777" w:rsidR="0038691B" w:rsidRDefault="0038691B" w:rsidP="00210951">
      <w:pPr>
        <w:spacing w:line="360" w:lineRule="auto"/>
      </w:pPr>
    </w:p>
    <w:p w14:paraId="61736CEF" w14:textId="22ED22ED" w:rsidR="00D96956" w:rsidRPr="00D96956" w:rsidRDefault="0038691B" w:rsidP="00D96956">
      <w:pPr>
        <w:pStyle w:val="Heading2"/>
        <w:spacing w:line="360" w:lineRule="auto"/>
      </w:pPr>
      <w:r w:rsidRPr="00D96956">
        <w:rPr>
          <w:rStyle w:val="Strong"/>
          <w:b w:val="0"/>
          <w:bCs w:val="0"/>
        </w:rPr>
        <w:t>Market positioning, target Platform, revenue and distribution model</w:t>
      </w:r>
    </w:p>
    <w:p w14:paraId="2427022A" w14:textId="77777777" w:rsidR="00D96956" w:rsidRPr="00D96956" w:rsidRDefault="00D96956" w:rsidP="00D96956">
      <w:pPr>
        <w:spacing w:line="360" w:lineRule="auto"/>
      </w:pPr>
      <w:r w:rsidRPr="00D96956">
        <w:t>Mythos Grant is positioned as a competitive 1v1 fighting game with fast, fluid movement inspired by Super Smash Bros. Ultimate, Super Smash Bros. Melee, and Celeste. It targets players who enjoy technical gameplay, precise movement, and strategic combat, offering a fresh twist by introducing mythological themes and unique interactions.</w:t>
      </w:r>
    </w:p>
    <w:p w14:paraId="078AC9F9" w14:textId="77777777" w:rsidR="00D96956" w:rsidRPr="00D96956" w:rsidRDefault="00D96956" w:rsidP="00D96956">
      <w:pPr>
        <w:spacing w:line="360" w:lineRule="auto"/>
      </w:pPr>
    </w:p>
    <w:p w14:paraId="7272F839" w14:textId="77777777" w:rsidR="00D96956" w:rsidRPr="00D96956" w:rsidRDefault="00D96956" w:rsidP="00D96956">
      <w:pPr>
        <w:spacing w:line="360" w:lineRule="auto"/>
      </w:pPr>
      <w:r w:rsidRPr="00D96956">
        <w:t>Platform: The game will initially be developed for PC (Windows) with local multiplayer support. Controller compatibility is a secondary priority but may be implemented to provide a familiar experience for fighting game enthusiasts.</w:t>
      </w:r>
    </w:p>
    <w:p w14:paraId="3FA98756" w14:textId="77777777" w:rsidR="00D96956" w:rsidRPr="00D96956" w:rsidRDefault="00D96956" w:rsidP="00D96956">
      <w:pPr>
        <w:spacing w:line="360" w:lineRule="auto"/>
      </w:pPr>
    </w:p>
    <w:p w14:paraId="6B11B924" w14:textId="059F9178" w:rsidR="00D96956" w:rsidRPr="00D96956" w:rsidRDefault="00D96956" w:rsidP="00D96956">
      <w:pPr>
        <w:spacing w:line="360" w:lineRule="auto"/>
      </w:pPr>
      <w:r w:rsidRPr="00D96956">
        <w:t xml:space="preserve">Distribution: The plan is to release the game as a downloadable title on itch.io, with potential expansion to </w:t>
      </w:r>
      <w:r>
        <w:t>be determined</w:t>
      </w:r>
      <w:r w:rsidRPr="00D96956">
        <w:t>.</w:t>
      </w:r>
    </w:p>
    <w:sectPr w:rsidR="00D96956" w:rsidRPr="00D96956" w:rsidSect="00A4364D">
      <w:headerReference w:type="even" r:id="rId8"/>
      <w:headerReference w:type="default" r:id="rId9"/>
      <w:footerReference w:type="default" r:id="rId10"/>
      <w:headerReference w:type="first" r:id="rId11"/>
      <w:pgSz w:w="11900" w:h="16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CC41E" w14:textId="77777777" w:rsidR="00544F0C" w:rsidRDefault="00544F0C" w:rsidP="007729E6">
      <w:r>
        <w:separator/>
      </w:r>
    </w:p>
  </w:endnote>
  <w:endnote w:type="continuationSeparator" w:id="0">
    <w:p w14:paraId="0C5BD296" w14:textId="77777777" w:rsidR="00544F0C" w:rsidRDefault="00544F0C" w:rsidP="0077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OpenSansLight-Italic">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10A7" w14:textId="77777777" w:rsidR="009E0D30" w:rsidRDefault="009E0D30">
    <w:pPr>
      <w:pStyle w:val="Footer"/>
    </w:pPr>
    <w:r>
      <w:fldChar w:fldCharType="begin"/>
    </w:r>
    <w:r>
      <w:instrText xml:space="preserve"> PAGE   \* MERGEFORMAT </w:instrText>
    </w:r>
    <w:r>
      <w:fldChar w:fldCharType="separate"/>
    </w:r>
    <w:r w:rsidR="0079392B">
      <w:rPr>
        <w:noProof/>
      </w:rPr>
      <w:t>22</w:t>
    </w:r>
    <w:r>
      <w:fldChar w:fldCharType="end"/>
    </w:r>
    <w:r>
      <w:t xml:space="preserve"> / </w:t>
    </w:r>
    <w:fldSimple w:instr=" NUMPAGES   \* MERGEFORMAT ">
      <w:r w:rsidR="0079392B">
        <w:rPr>
          <w:noProof/>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1E876" w14:textId="77777777" w:rsidR="00544F0C" w:rsidRDefault="00544F0C" w:rsidP="007729E6">
      <w:r>
        <w:separator/>
      </w:r>
    </w:p>
  </w:footnote>
  <w:footnote w:type="continuationSeparator" w:id="0">
    <w:p w14:paraId="5BFE7926" w14:textId="77777777" w:rsidR="00544F0C" w:rsidRDefault="00544F0C" w:rsidP="00772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7A10" w14:textId="77777777" w:rsidR="009E0D30" w:rsidRDefault="00000000" w:rsidP="007729E6">
    <w:pPr>
      <w:pStyle w:val="Header"/>
    </w:pPr>
    <w:r>
      <w:rPr>
        <w:noProof/>
      </w:rPr>
      <w:pict w14:anchorId="52A7C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5" o:spid="_x0000_s1031" type="#_x0000_t75" style="position:absolute;margin-left:0;margin-top:0;width:595.45pt;height:842.05pt;z-index:-251657216;mso-position-horizontal:center;mso-position-horizontal-relative:margin;mso-position-vertical:center;mso-position-vertical-relative:margin" o:allowincell="f">
          <v:imagedata r:id="rId1" o:title="engelskMøns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D3F8" w14:textId="358789B7" w:rsidR="003004DC" w:rsidRPr="003004DC" w:rsidRDefault="003E2F83">
    <w:pPr>
      <w:pStyle w:val="Header"/>
      <w:rPr>
        <w:lang w:val="nb-NO"/>
      </w:rPr>
    </w:pPr>
    <w:r>
      <w:rPr>
        <w:lang w:val="nb-NO"/>
      </w:rPr>
      <w:t>INF-3910 GameLab</w:t>
    </w:r>
    <w:r w:rsidR="003004DC">
      <w:rPr>
        <w:lang w:val="nb-NO"/>
      </w:rPr>
      <w:tab/>
    </w:r>
    <w:r w:rsidR="003004DC">
      <w:rPr>
        <w:lang w:val="nb-NO"/>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F362" w14:textId="77777777" w:rsidR="009E0D30" w:rsidRDefault="00000000" w:rsidP="007729E6">
    <w:pPr>
      <w:pStyle w:val="Header"/>
    </w:pPr>
    <w:r>
      <w:rPr>
        <w:noProof/>
      </w:rPr>
      <w:pict w14:anchorId="0921BA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4" o:spid="_x0000_s1030" type="#_x0000_t75" style="position:absolute;margin-left:0;margin-top:0;width:595.45pt;height:842.05pt;z-index:-251658240;mso-position-horizontal:center;mso-position-horizontal-relative:margin;mso-position-vertical:center;mso-position-vertical-relative:margin" o:allowincell="f">
          <v:imagedata r:id="rId1" o:title="engelskMøns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5E3"/>
    <w:multiLevelType w:val="hybridMultilevel"/>
    <w:tmpl w:val="AAA64BAA"/>
    <w:lvl w:ilvl="0" w:tplc="3DC4E640">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ADE7066"/>
    <w:multiLevelType w:val="hybridMultilevel"/>
    <w:tmpl w:val="9B2C7E3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1E0C6066"/>
    <w:multiLevelType w:val="hybridMultilevel"/>
    <w:tmpl w:val="5AFCEE70"/>
    <w:lvl w:ilvl="0" w:tplc="E6D4E420">
      <w:start w:val="1"/>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234F3B93"/>
    <w:multiLevelType w:val="hybridMultilevel"/>
    <w:tmpl w:val="BDDE9DAA"/>
    <w:lvl w:ilvl="0" w:tplc="04140011">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2440620F"/>
    <w:multiLevelType w:val="hybridMultilevel"/>
    <w:tmpl w:val="E91C8F62"/>
    <w:lvl w:ilvl="0" w:tplc="B5F2A420">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27615B4F"/>
    <w:multiLevelType w:val="hybridMultilevel"/>
    <w:tmpl w:val="7818CE84"/>
    <w:lvl w:ilvl="0" w:tplc="B6D6D7EE">
      <w:start w:val="5"/>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3A633074"/>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2297125"/>
    <w:multiLevelType w:val="hybridMultilevel"/>
    <w:tmpl w:val="FDDEE970"/>
    <w:lvl w:ilvl="0" w:tplc="2BC6B3F2">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49016DCC"/>
    <w:multiLevelType w:val="hybridMultilevel"/>
    <w:tmpl w:val="EC284E6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5D6D5CD4"/>
    <w:multiLevelType w:val="hybridMultilevel"/>
    <w:tmpl w:val="15B41B3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6BFF686B"/>
    <w:multiLevelType w:val="hybridMultilevel"/>
    <w:tmpl w:val="66CE790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6D896C89"/>
    <w:multiLevelType w:val="hybridMultilevel"/>
    <w:tmpl w:val="44D87370"/>
    <w:lvl w:ilvl="0" w:tplc="0414000F">
      <w:start w:val="1"/>
      <w:numFmt w:val="decimal"/>
      <w:lvlText w:val="%1."/>
      <w:lvlJc w:val="left"/>
      <w:pPr>
        <w:ind w:left="776" w:hanging="360"/>
      </w:pPr>
    </w:lvl>
    <w:lvl w:ilvl="1" w:tplc="04140019">
      <w:start w:val="1"/>
      <w:numFmt w:val="lowerLetter"/>
      <w:lvlText w:val="%2."/>
      <w:lvlJc w:val="left"/>
      <w:pPr>
        <w:ind w:left="1496" w:hanging="360"/>
      </w:pPr>
    </w:lvl>
    <w:lvl w:ilvl="2" w:tplc="0414001B" w:tentative="1">
      <w:start w:val="1"/>
      <w:numFmt w:val="lowerRoman"/>
      <w:lvlText w:val="%3."/>
      <w:lvlJc w:val="right"/>
      <w:pPr>
        <w:ind w:left="2216" w:hanging="180"/>
      </w:pPr>
    </w:lvl>
    <w:lvl w:ilvl="3" w:tplc="0414000F" w:tentative="1">
      <w:start w:val="1"/>
      <w:numFmt w:val="decimal"/>
      <w:lvlText w:val="%4."/>
      <w:lvlJc w:val="left"/>
      <w:pPr>
        <w:ind w:left="2936" w:hanging="360"/>
      </w:pPr>
    </w:lvl>
    <w:lvl w:ilvl="4" w:tplc="04140019" w:tentative="1">
      <w:start w:val="1"/>
      <w:numFmt w:val="lowerLetter"/>
      <w:lvlText w:val="%5."/>
      <w:lvlJc w:val="left"/>
      <w:pPr>
        <w:ind w:left="3656" w:hanging="360"/>
      </w:pPr>
    </w:lvl>
    <w:lvl w:ilvl="5" w:tplc="0414001B" w:tentative="1">
      <w:start w:val="1"/>
      <w:numFmt w:val="lowerRoman"/>
      <w:lvlText w:val="%6."/>
      <w:lvlJc w:val="right"/>
      <w:pPr>
        <w:ind w:left="4376" w:hanging="180"/>
      </w:pPr>
    </w:lvl>
    <w:lvl w:ilvl="6" w:tplc="0414000F" w:tentative="1">
      <w:start w:val="1"/>
      <w:numFmt w:val="decimal"/>
      <w:lvlText w:val="%7."/>
      <w:lvlJc w:val="left"/>
      <w:pPr>
        <w:ind w:left="5096" w:hanging="360"/>
      </w:pPr>
    </w:lvl>
    <w:lvl w:ilvl="7" w:tplc="04140019" w:tentative="1">
      <w:start w:val="1"/>
      <w:numFmt w:val="lowerLetter"/>
      <w:lvlText w:val="%8."/>
      <w:lvlJc w:val="left"/>
      <w:pPr>
        <w:ind w:left="5816" w:hanging="360"/>
      </w:pPr>
    </w:lvl>
    <w:lvl w:ilvl="8" w:tplc="0414001B" w:tentative="1">
      <w:start w:val="1"/>
      <w:numFmt w:val="lowerRoman"/>
      <w:lvlText w:val="%9."/>
      <w:lvlJc w:val="right"/>
      <w:pPr>
        <w:ind w:left="6536" w:hanging="180"/>
      </w:pPr>
    </w:lvl>
  </w:abstractNum>
  <w:abstractNum w:abstractNumId="12" w15:restartNumberingAfterBreak="0">
    <w:nsid w:val="78CA35F1"/>
    <w:multiLevelType w:val="hybridMultilevel"/>
    <w:tmpl w:val="733422A2"/>
    <w:lvl w:ilvl="0" w:tplc="7EC6F242">
      <w:start w:val="1"/>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7E6E250C"/>
    <w:multiLevelType w:val="hybridMultilevel"/>
    <w:tmpl w:val="4D0412EE"/>
    <w:lvl w:ilvl="0" w:tplc="88022106">
      <w:start w:val="1"/>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834103625">
    <w:abstractNumId w:val="1"/>
  </w:num>
  <w:num w:numId="2" w16cid:durableId="1415122710">
    <w:abstractNumId w:val="12"/>
  </w:num>
  <w:num w:numId="3" w16cid:durableId="761687534">
    <w:abstractNumId w:val="2"/>
  </w:num>
  <w:num w:numId="4" w16cid:durableId="1195191543">
    <w:abstractNumId w:val="8"/>
  </w:num>
  <w:num w:numId="5" w16cid:durableId="543371470">
    <w:abstractNumId w:val="0"/>
  </w:num>
  <w:num w:numId="6" w16cid:durableId="1045325718">
    <w:abstractNumId w:val="6"/>
  </w:num>
  <w:num w:numId="7" w16cid:durableId="946084904">
    <w:abstractNumId w:val="10"/>
  </w:num>
  <w:num w:numId="8" w16cid:durableId="253975469">
    <w:abstractNumId w:val="3"/>
  </w:num>
  <w:num w:numId="9" w16cid:durableId="1303657382">
    <w:abstractNumId w:val="11"/>
  </w:num>
  <w:num w:numId="10" w16cid:durableId="1044328120">
    <w:abstractNumId w:val="9"/>
  </w:num>
  <w:num w:numId="11" w16cid:durableId="1072311835">
    <w:abstractNumId w:val="5"/>
  </w:num>
  <w:num w:numId="12" w16cid:durableId="1806854757">
    <w:abstractNumId w:val="7"/>
  </w:num>
  <w:num w:numId="13" w16cid:durableId="1916821429">
    <w:abstractNumId w:val="4"/>
  </w:num>
  <w:num w:numId="14" w16cid:durableId="17311463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15C"/>
    <w:rsid w:val="00005334"/>
    <w:rsid w:val="0003453C"/>
    <w:rsid w:val="00045B49"/>
    <w:rsid w:val="00053FC7"/>
    <w:rsid w:val="00063C36"/>
    <w:rsid w:val="00066AB5"/>
    <w:rsid w:val="000745D2"/>
    <w:rsid w:val="00085672"/>
    <w:rsid w:val="000A06A3"/>
    <w:rsid w:val="000B6701"/>
    <w:rsid w:val="000E1323"/>
    <w:rsid w:val="000E46BD"/>
    <w:rsid w:val="00103CCA"/>
    <w:rsid w:val="001849DD"/>
    <w:rsid w:val="00190464"/>
    <w:rsid w:val="001D2985"/>
    <w:rsid w:val="001F5D54"/>
    <w:rsid w:val="00210951"/>
    <w:rsid w:val="00250604"/>
    <w:rsid w:val="002631E0"/>
    <w:rsid w:val="00294FE8"/>
    <w:rsid w:val="002972FE"/>
    <w:rsid w:val="002A2F8C"/>
    <w:rsid w:val="002D5361"/>
    <w:rsid w:val="003004DC"/>
    <w:rsid w:val="003022F1"/>
    <w:rsid w:val="003174FC"/>
    <w:rsid w:val="00317CD1"/>
    <w:rsid w:val="00341ED3"/>
    <w:rsid w:val="00347904"/>
    <w:rsid w:val="003613B4"/>
    <w:rsid w:val="00377917"/>
    <w:rsid w:val="0038691B"/>
    <w:rsid w:val="0039252C"/>
    <w:rsid w:val="003A22D4"/>
    <w:rsid w:val="003B093A"/>
    <w:rsid w:val="003D390D"/>
    <w:rsid w:val="003E1BB8"/>
    <w:rsid w:val="003E2F83"/>
    <w:rsid w:val="003F5A62"/>
    <w:rsid w:val="004155EA"/>
    <w:rsid w:val="0046439E"/>
    <w:rsid w:val="00467246"/>
    <w:rsid w:val="004C3078"/>
    <w:rsid w:val="004F4A37"/>
    <w:rsid w:val="00510BA6"/>
    <w:rsid w:val="00525189"/>
    <w:rsid w:val="00544F04"/>
    <w:rsid w:val="00544F0C"/>
    <w:rsid w:val="005568C9"/>
    <w:rsid w:val="00564E51"/>
    <w:rsid w:val="00580A96"/>
    <w:rsid w:val="005816D6"/>
    <w:rsid w:val="00592255"/>
    <w:rsid w:val="0059552B"/>
    <w:rsid w:val="00597D90"/>
    <w:rsid w:val="005B0BD1"/>
    <w:rsid w:val="005C2C4C"/>
    <w:rsid w:val="005E7337"/>
    <w:rsid w:val="006634C8"/>
    <w:rsid w:val="00674F6F"/>
    <w:rsid w:val="006A2C1C"/>
    <w:rsid w:val="006F7CF8"/>
    <w:rsid w:val="00712D2F"/>
    <w:rsid w:val="00747C99"/>
    <w:rsid w:val="00750D4B"/>
    <w:rsid w:val="007729E6"/>
    <w:rsid w:val="00780DEC"/>
    <w:rsid w:val="00786734"/>
    <w:rsid w:val="00791A3A"/>
    <w:rsid w:val="0079392B"/>
    <w:rsid w:val="00795819"/>
    <w:rsid w:val="007B272B"/>
    <w:rsid w:val="007B6D44"/>
    <w:rsid w:val="007E2B40"/>
    <w:rsid w:val="007F0CEE"/>
    <w:rsid w:val="0082077A"/>
    <w:rsid w:val="0083563E"/>
    <w:rsid w:val="0085324F"/>
    <w:rsid w:val="00855338"/>
    <w:rsid w:val="008652E5"/>
    <w:rsid w:val="00867039"/>
    <w:rsid w:val="00877FD6"/>
    <w:rsid w:val="00881F7F"/>
    <w:rsid w:val="0088677A"/>
    <w:rsid w:val="008876D8"/>
    <w:rsid w:val="008912B5"/>
    <w:rsid w:val="008B2AAE"/>
    <w:rsid w:val="008C356A"/>
    <w:rsid w:val="008C7815"/>
    <w:rsid w:val="008E618A"/>
    <w:rsid w:val="00922C93"/>
    <w:rsid w:val="00934E8C"/>
    <w:rsid w:val="009707DF"/>
    <w:rsid w:val="00981DFD"/>
    <w:rsid w:val="009A4D57"/>
    <w:rsid w:val="009B4C1E"/>
    <w:rsid w:val="009B5595"/>
    <w:rsid w:val="009C509A"/>
    <w:rsid w:val="009E0D30"/>
    <w:rsid w:val="009E2988"/>
    <w:rsid w:val="00A078CA"/>
    <w:rsid w:val="00A4364D"/>
    <w:rsid w:val="00A5693F"/>
    <w:rsid w:val="00A92E1D"/>
    <w:rsid w:val="00AA74F1"/>
    <w:rsid w:val="00AB52B7"/>
    <w:rsid w:val="00AD00DA"/>
    <w:rsid w:val="00AE5897"/>
    <w:rsid w:val="00AF0872"/>
    <w:rsid w:val="00B11310"/>
    <w:rsid w:val="00B562A5"/>
    <w:rsid w:val="00B66C33"/>
    <w:rsid w:val="00B7440D"/>
    <w:rsid w:val="00B948B9"/>
    <w:rsid w:val="00BF0FAA"/>
    <w:rsid w:val="00C50194"/>
    <w:rsid w:val="00C521BE"/>
    <w:rsid w:val="00C57871"/>
    <w:rsid w:val="00C61B66"/>
    <w:rsid w:val="00C654B5"/>
    <w:rsid w:val="00C85658"/>
    <w:rsid w:val="00CC2032"/>
    <w:rsid w:val="00CD2E5E"/>
    <w:rsid w:val="00CE00B5"/>
    <w:rsid w:val="00CE2C12"/>
    <w:rsid w:val="00CE48B0"/>
    <w:rsid w:val="00CE7BD2"/>
    <w:rsid w:val="00D03179"/>
    <w:rsid w:val="00D742D1"/>
    <w:rsid w:val="00D96956"/>
    <w:rsid w:val="00DA4C2E"/>
    <w:rsid w:val="00DE00E9"/>
    <w:rsid w:val="00DF797B"/>
    <w:rsid w:val="00E05634"/>
    <w:rsid w:val="00E1315C"/>
    <w:rsid w:val="00E504E9"/>
    <w:rsid w:val="00E50B90"/>
    <w:rsid w:val="00E636D4"/>
    <w:rsid w:val="00E76A7F"/>
    <w:rsid w:val="00E834A6"/>
    <w:rsid w:val="00ED0DE6"/>
    <w:rsid w:val="00F133DD"/>
    <w:rsid w:val="00F326EE"/>
    <w:rsid w:val="00F33E5D"/>
    <w:rsid w:val="00F36735"/>
    <w:rsid w:val="00F44326"/>
    <w:rsid w:val="00F57773"/>
    <w:rsid w:val="00F64D3F"/>
    <w:rsid w:val="00F76A01"/>
    <w:rsid w:val="00F864C1"/>
    <w:rsid w:val="00FD4A04"/>
    <w:rsid w:val="00FD592C"/>
    <w:rsid w:val="00FE3BE2"/>
    <w:rsid w:val="00FE63B5"/>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94D70"/>
  <w14:defaultImageDpi w14:val="300"/>
  <w15:docId w15:val="{A64C00F7-B18C-4CD8-A251-E7BD17EE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D8"/>
    <w:rPr>
      <w:rFonts w:ascii="Times New Roman" w:hAnsi="Times New Roman" w:cs="Times New Roman"/>
      <w:lang w:val="en-US"/>
    </w:rPr>
  </w:style>
  <w:style w:type="paragraph" w:styleId="Heading1">
    <w:name w:val="heading 1"/>
    <w:basedOn w:val="Normal"/>
    <w:next w:val="Normal"/>
    <w:link w:val="Heading1Char"/>
    <w:uiPriority w:val="9"/>
    <w:qFormat/>
    <w:rsid w:val="007729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C7815"/>
    <w:pPr>
      <w:keepNext/>
      <w:keepLines/>
      <w:spacing w:before="40"/>
      <w:outlineLvl w:val="1"/>
    </w:pPr>
    <w:rPr>
      <w:rFonts w:eastAsiaTheme="majorEastAsia"/>
      <w:color w:val="365F91" w:themeColor="accent1" w:themeShade="BF"/>
    </w:rPr>
  </w:style>
  <w:style w:type="paragraph" w:styleId="Heading3">
    <w:name w:val="heading 3"/>
    <w:basedOn w:val="Normal"/>
    <w:next w:val="Normal"/>
    <w:link w:val="Heading3Char"/>
    <w:uiPriority w:val="9"/>
    <w:unhideWhenUsed/>
    <w:qFormat/>
    <w:rsid w:val="0083563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64D"/>
    <w:pPr>
      <w:tabs>
        <w:tab w:val="center" w:pos="4536"/>
        <w:tab w:val="right" w:pos="9072"/>
      </w:tabs>
    </w:pPr>
  </w:style>
  <w:style w:type="character" w:customStyle="1" w:styleId="HeaderChar">
    <w:name w:val="Header Char"/>
    <w:basedOn w:val="DefaultParagraphFont"/>
    <w:link w:val="Header"/>
    <w:uiPriority w:val="99"/>
    <w:rsid w:val="00A4364D"/>
  </w:style>
  <w:style w:type="paragraph" w:styleId="Footer">
    <w:name w:val="footer"/>
    <w:basedOn w:val="Normal"/>
    <w:link w:val="FooterChar"/>
    <w:uiPriority w:val="99"/>
    <w:unhideWhenUsed/>
    <w:rsid w:val="00A4364D"/>
    <w:pPr>
      <w:tabs>
        <w:tab w:val="center" w:pos="4536"/>
        <w:tab w:val="right" w:pos="9072"/>
      </w:tabs>
    </w:pPr>
  </w:style>
  <w:style w:type="character" w:customStyle="1" w:styleId="FooterChar">
    <w:name w:val="Footer Char"/>
    <w:basedOn w:val="DefaultParagraphFont"/>
    <w:link w:val="Footer"/>
    <w:uiPriority w:val="99"/>
    <w:rsid w:val="00A4364D"/>
  </w:style>
  <w:style w:type="paragraph" w:customStyle="1" w:styleId="Tittel-tekst">
    <w:name w:val="Tittel-tekst"/>
    <w:basedOn w:val="Normal"/>
    <w:uiPriority w:val="99"/>
    <w:rsid w:val="00B11310"/>
    <w:pPr>
      <w:widowControl w:val="0"/>
      <w:tabs>
        <w:tab w:val="right" w:pos="6321"/>
      </w:tabs>
      <w:autoSpaceDE w:val="0"/>
      <w:autoSpaceDN w:val="0"/>
      <w:adjustRightInd w:val="0"/>
      <w:spacing w:line="300" w:lineRule="atLeast"/>
      <w:textAlignment w:val="center"/>
    </w:pPr>
    <w:rPr>
      <w:rFonts w:ascii="OpenSansLight-Italic" w:hAnsi="OpenSansLight-Italic" w:cs="OpenSansLight-Italic"/>
      <w:i/>
      <w:iCs/>
      <w:color w:val="000000"/>
      <w:sz w:val="25"/>
      <w:szCs w:val="25"/>
    </w:rPr>
  </w:style>
  <w:style w:type="paragraph" w:customStyle="1" w:styleId="Fakultetellerinstitutt">
    <w:name w:val="Fakultet eller institutt"/>
    <w:basedOn w:val="Normal"/>
    <w:qFormat/>
    <w:rsid w:val="00B11310"/>
    <w:pPr>
      <w:spacing w:after="120"/>
    </w:pPr>
    <w:rPr>
      <w:rFonts w:ascii="Arial" w:hAnsi="Arial" w:cs="Arial"/>
      <w:sz w:val="20"/>
    </w:rPr>
  </w:style>
  <w:style w:type="paragraph" w:customStyle="1" w:styleId="Oppgavetittel">
    <w:name w:val="Oppgavetittel"/>
    <w:basedOn w:val="Normal"/>
    <w:qFormat/>
    <w:rsid w:val="00B11310"/>
    <w:pPr>
      <w:spacing w:after="120"/>
    </w:pPr>
    <w:rPr>
      <w:rFonts w:ascii="Arial" w:hAnsi="Arial" w:cs="Arial"/>
      <w:b/>
      <w:sz w:val="30"/>
    </w:rPr>
  </w:style>
  <w:style w:type="paragraph" w:customStyle="1" w:styleId="Subtittel">
    <w:name w:val="Subtittel"/>
    <w:basedOn w:val="Normal"/>
    <w:qFormat/>
    <w:rsid w:val="00B11310"/>
    <w:rPr>
      <w:rFonts w:ascii="Arial" w:hAnsi="Arial" w:cs="Arial"/>
      <w:i/>
    </w:rPr>
  </w:style>
  <w:style w:type="paragraph" w:customStyle="1" w:styleId="Navnpforfatter">
    <w:name w:val="Navn på forfatter"/>
    <w:basedOn w:val="Normal"/>
    <w:qFormat/>
    <w:rsid w:val="00B11310"/>
    <w:rPr>
      <w:rFonts w:ascii="Arial" w:hAnsi="Arial" w:cs="Arial"/>
      <w:b/>
      <w:sz w:val="22"/>
    </w:rPr>
  </w:style>
  <w:style w:type="paragraph" w:customStyle="1" w:styleId="Masteroppgavei">
    <w:name w:val="Masteroppgave i"/>
    <w:basedOn w:val="Normal"/>
    <w:qFormat/>
    <w:rsid w:val="00B11310"/>
    <w:rPr>
      <w:rFonts w:ascii="Arial" w:hAnsi="Arial" w:cs="Arial"/>
      <w:i/>
      <w:sz w:val="20"/>
    </w:rPr>
  </w:style>
  <w:style w:type="paragraph" w:styleId="BalloonText">
    <w:name w:val="Balloon Text"/>
    <w:basedOn w:val="Normal"/>
    <w:link w:val="BalloonTextChar"/>
    <w:uiPriority w:val="99"/>
    <w:semiHidden/>
    <w:unhideWhenUsed/>
    <w:rsid w:val="00D742D1"/>
    <w:rPr>
      <w:rFonts w:ascii="Tahoma" w:hAnsi="Tahoma" w:cs="Tahoma"/>
      <w:sz w:val="16"/>
      <w:szCs w:val="16"/>
    </w:rPr>
  </w:style>
  <w:style w:type="character" w:customStyle="1" w:styleId="BalloonTextChar">
    <w:name w:val="Balloon Text Char"/>
    <w:basedOn w:val="DefaultParagraphFont"/>
    <w:link w:val="BalloonText"/>
    <w:uiPriority w:val="99"/>
    <w:semiHidden/>
    <w:rsid w:val="00D742D1"/>
    <w:rPr>
      <w:rFonts w:ascii="Tahoma" w:hAnsi="Tahoma" w:cs="Tahoma"/>
      <w:sz w:val="16"/>
      <w:szCs w:val="16"/>
    </w:rPr>
  </w:style>
  <w:style w:type="character" w:customStyle="1" w:styleId="Heading1Char">
    <w:name w:val="Heading 1 Char"/>
    <w:basedOn w:val="DefaultParagraphFont"/>
    <w:link w:val="Heading1"/>
    <w:uiPriority w:val="9"/>
    <w:rsid w:val="007729E6"/>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9E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7729E6"/>
    <w:rPr>
      <w:rFonts w:asciiTheme="majorHAnsi" w:eastAsiaTheme="majorEastAsia" w:hAnsiTheme="majorHAnsi" w:cstheme="majorBidi"/>
      <w:color w:val="17365D" w:themeColor="text2" w:themeShade="BF"/>
      <w:spacing w:val="5"/>
      <w:kern w:val="28"/>
      <w:sz w:val="52"/>
      <w:szCs w:val="52"/>
      <w:lang w:eastAsia="en-US"/>
    </w:rPr>
  </w:style>
  <w:style w:type="character" w:styleId="Strong">
    <w:name w:val="Strong"/>
    <w:basedOn w:val="DefaultParagraphFont"/>
    <w:uiPriority w:val="22"/>
    <w:qFormat/>
    <w:rsid w:val="007729E6"/>
    <w:rPr>
      <w:b/>
      <w:bCs/>
    </w:rPr>
  </w:style>
  <w:style w:type="paragraph" w:styleId="FootnoteText">
    <w:name w:val="footnote text"/>
    <w:basedOn w:val="Normal"/>
    <w:link w:val="FootnoteTextChar"/>
    <w:uiPriority w:val="99"/>
    <w:unhideWhenUsed/>
    <w:rsid w:val="007729E6"/>
    <w:rPr>
      <w:sz w:val="20"/>
      <w:szCs w:val="20"/>
      <w:lang w:eastAsia="en-US"/>
    </w:rPr>
  </w:style>
  <w:style w:type="character" w:customStyle="1" w:styleId="FootnoteTextChar">
    <w:name w:val="Footnote Text Char"/>
    <w:basedOn w:val="DefaultParagraphFont"/>
    <w:link w:val="FootnoteText"/>
    <w:uiPriority w:val="99"/>
    <w:rsid w:val="007729E6"/>
    <w:rPr>
      <w:sz w:val="20"/>
      <w:szCs w:val="20"/>
      <w:lang w:eastAsia="en-US"/>
    </w:rPr>
  </w:style>
  <w:style w:type="character" w:styleId="FootnoteReference">
    <w:name w:val="footnote reference"/>
    <w:basedOn w:val="DefaultParagraphFont"/>
    <w:uiPriority w:val="99"/>
    <w:semiHidden/>
    <w:unhideWhenUsed/>
    <w:rsid w:val="007729E6"/>
    <w:rPr>
      <w:vertAlign w:val="superscript"/>
    </w:rPr>
  </w:style>
  <w:style w:type="paragraph" w:styleId="ListParagraph">
    <w:name w:val="List Paragraph"/>
    <w:basedOn w:val="Normal"/>
    <w:uiPriority w:val="34"/>
    <w:qFormat/>
    <w:rsid w:val="007729E6"/>
    <w:pPr>
      <w:spacing w:after="200" w:line="276" w:lineRule="auto"/>
      <w:ind w:left="720"/>
      <w:contextualSpacing/>
    </w:pPr>
    <w:rPr>
      <w:sz w:val="22"/>
      <w:szCs w:val="22"/>
      <w:lang w:eastAsia="en-US"/>
    </w:rPr>
  </w:style>
  <w:style w:type="character" w:styleId="Hyperlink">
    <w:name w:val="Hyperlink"/>
    <w:basedOn w:val="DefaultParagraphFont"/>
    <w:uiPriority w:val="99"/>
    <w:unhideWhenUsed/>
    <w:rsid w:val="007729E6"/>
    <w:rPr>
      <w:color w:val="0000FF" w:themeColor="hyperlink"/>
      <w:u w:val="single"/>
    </w:rPr>
  </w:style>
  <w:style w:type="table" w:customStyle="1" w:styleId="PlainTable42">
    <w:name w:val="Plain Table 42"/>
    <w:basedOn w:val="TableNormal"/>
    <w:uiPriority w:val="44"/>
    <w:rsid w:val="007729E6"/>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8C7815"/>
    <w:rPr>
      <w:rFonts w:ascii="Times New Roman" w:eastAsiaTheme="majorEastAsia" w:hAnsi="Times New Roman" w:cs="Times New Roman"/>
      <w:color w:val="365F91" w:themeColor="accent1" w:themeShade="BF"/>
      <w:lang w:val="en-US"/>
    </w:rPr>
  </w:style>
  <w:style w:type="paragraph" w:styleId="EndnoteText">
    <w:name w:val="endnote text"/>
    <w:basedOn w:val="Normal"/>
    <w:link w:val="EndnoteTextChar"/>
    <w:uiPriority w:val="99"/>
    <w:unhideWhenUsed/>
    <w:rsid w:val="007729E6"/>
    <w:rPr>
      <w:sz w:val="20"/>
      <w:szCs w:val="20"/>
      <w:lang w:eastAsia="en-US"/>
    </w:rPr>
  </w:style>
  <w:style w:type="character" w:customStyle="1" w:styleId="EndnoteTextChar">
    <w:name w:val="Endnote Text Char"/>
    <w:basedOn w:val="DefaultParagraphFont"/>
    <w:link w:val="EndnoteText"/>
    <w:uiPriority w:val="99"/>
    <w:rsid w:val="007729E6"/>
    <w:rPr>
      <w:sz w:val="20"/>
      <w:szCs w:val="20"/>
      <w:lang w:eastAsia="en-US"/>
    </w:rPr>
  </w:style>
  <w:style w:type="character" w:styleId="EndnoteReference">
    <w:name w:val="endnote reference"/>
    <w:basedOn w:val="DefaultParagraphFont"/>
    <w:uiPriority w:val="99"/>
    <w:semiHidden/>
    <w:unhideWhenUsed/>
    <w:rsid w:val="007729E6"/>
    <w:rPr>
      <w:vertAlign w:val="superscript"/>
    </w:rPr>
  </w:style>
  <w:style w:type="paragraph" w:styleId="Caption">
    <w:name w:val="caption"/>
    <w:basedOn w:val="Normal"/>
    <w:next w:val="Normal"/>
    <w:uiPriority w:val="35"/>
    <w:unhideWhenUsed/>
    <w:qFormat/>
    <w:rsid w:val="007729E6"/>
    <w:pPr>
      <w:spacing w:after="200"/>
    </w:pPr>
    <w:rPr>
      <w:b/>
      <w:bCs/>
      <w:color w:val="4F81BD" w:themeColor="accent1"/>
      <w:sz w:val="18"/>
      <w:szCs w:val="18"/>
      <w:lang w:eastAsia="en-US"/>
    </w:rPr>
  </w:style>
  <w:style w:type="table" w:customStyle="1" w:styleId="GridTable1Light-Accent51">
    <w:name w:val="Grid Table 1 Light - Accent 51"/>
    <w:basedOn w:val="TableNormal"/>
    <w:uiPriority w:val="46"/>
    <w:rsid w:val="007729E6"/>
    <w:rPr>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3563E"/>
    <w:rPr>
      <w:rFonts w:asciiTheme="majorHAnsi" w:eastAsiaTheme="majorEastAsia" w:hAnsiTheme="majorHAnsi" w:cstheme="majorBidi"/>
      <w:color w:val="243F60" w:themeColor="accent1" w:themeShade="7F"/>
      <w:lang w:val="en-US"/>
    </w:rPr>
  </w:style>
  <w:style w:type="paragraph" w:styleId="TOCHeading">
    <w:name w:val="TOC Heading"/>
    <w:basedOn w:val="Heading1"/>
    <w:next w:val="Normal"/>
    <w:uiPriority w:val="39"/>
    <w:unhideWhenUsed/>
    <w:qFormat/>
    <w:rsid w:val="00A5693F"/>
    <w:pPr>
      <w:spacing w:line="259" w:lineRule="auto"/>
      <w:outlineLvl w:val="9"/>
    </w:pPr>
    <w:rPr>
      <w:lang w:eastAsia="en-US"/>
    </w:rPr>
  </w:style>
  <w:style w:type="paragraph" w:styleId="TOC1">
    <w:name w:val="toc 1"/>
    <w:basedOn w:val="Normal"/>
    <w:next w:val="Normal"/>
    <w:autoRedefine/>
    <w:uiPriority w:val="39"/>
    <w:unhideWhenUsed/>
    <w:rsid w:val="00A5693F"/>
    <w:pPr>
      <w:spacing w:after="100"/>
    </w:pPr>
  </w:style>
  <w:style w:type="paragraph" w:styleId="TOC2">
    <w:name w:val="toc 2"/>
    <w:basedOn w:val="Normal"/>
    <w:next w:val="Normal"/>
    <w:autoRedefine/>
    <w:uiPriority w:val="39"/>
    <w:unhideWhenUsed/>
    <w:rsid w:val="00A5693F"/>
    <w:pPr>
      <w:spacing w:after="100"/>
      <w:ind w:left="240"/>
    </w:pPr>
  </w:style>
  <w:style w:type="table" w:styleId="TableGrid">
    <w:name w:val="Table Grid"/>
    <w:basedOn w:val="TableNormal"/>
    <w:uiPriority w:val="39"/>
    <w:rsid w:val="00066AB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77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477897">
      <w:bodyDiv w:val="1"/>
      <w:marLeft w:val="0"/>
      <w:marRight w:val="0"/>
      <w:marTop w:val="0"/>
      <w:marBottom w:val="0"/>
      <w:divBdr>
        <w:top w:val="none" w:sz="0" w:space="0" w:color="auto"/>
        <w:left w:val="none" w:sz="0" w:space="0" w:color="auto"/>
        <w:bottom w:val="none" w:sz="0" w:space="0" w:color="auto"/>
        <w:right w:val="none" w:sz="0" w:space="0" w:color="auto"/>
      </w:divBdr>
    </w:div>
    <w:div w:id="1478379630">
      <w:bodyDiv w:val="1"/>
      <w:marLeft w:val="0"/>
      <w:marRight w:val="0"/>
      <w:marTop w:val="0"/>
      <w:marBottom w:val="0"/>
      <w:divBdr>
        <w:top w:val="none" w:sz="0" w:space="0" w:color="auto"/>
        <w:left w:val="none" w:sz="0" w:space="0" w:color="auto"/>
        <w:bottom w:val="none" w:sz="0" w:space="0" w:color="auto"/>
        <w:right w:val="none" w:sz="0" w:space="0" w:color="auto"/>
      </w:divBdr>
    </w:div>
    <w:div w:id="1574971212">
      <w:bodyDiv w:val="1"/>
      <w:marLeft w:val="0"/>
      <w:marRight w:val="0"/>
      <w:marTop w:val="0"/>
      <w:marBottom w:val="0"/>
      <w:divBdr>
        <w:top w:val="none" w:sz="0" w:space="0" w:color="auto"/>
        <w:left w:val="none" w:sz="0" w:space="0" w:color="auto"/>
        <w:bottom w:val="none" w:sz="0" w:space="0" w:color="auto"/>
        <w:right w:val="none" w:sz="0" w:space="0" w:color="auto"/>
      </w:divBdr>
    </w:div>
    <w:div w:id="1905682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u000\AppData\Local\Microsoft\Windows\Temporary%20Internet%20Files\Content.Outlook\K7Y7EM45\template_front_page_master_thesis.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0A146-A5BB-48C1-9F3F-1E8425EB2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template_front_page_master_thesis</Template>
  <TotalTime>579</TotalTime>
  <Pages>1</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Tromsø</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Jens Christian Valen Leynse</cp:lastModifiedBy>
  <cp:revision>5</cp:revision>
  <cp:lastPrinted>2025-02-11T14:13:00Z</cp:lastPrinted>
  <dcterms:created xsi:type="dcterms:W3CDTF">2025-02-11T13:20:00Z</dcterms:created>
  <dcterms:modified xsi:type="dcterms:W3CDTF">2025-02-11T22:33:00Z</dcterms:modified>
</cp:coreProperties>
</file>